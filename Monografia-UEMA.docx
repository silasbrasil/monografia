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A94B5D">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A94B5D">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A94B5D">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A94B5D">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A94B5D">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A94B5D">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A94B5D">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A94B5D">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A94B5D">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A94B5D">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A94B5D">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A94B5D">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A94B5D">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A94B5D">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A94B5D">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BC7E9F" w:rsidRPr="00E82E26" w:rsidRDefault="00BC7E9F" w:rsidP="00E82E26">
      <w:pPr>
        <w:pStyle w:val="TCCListasTextoAbreviaturaseGlossrio"/>
        <w:ind w:left="0" w:firstLine="0"/>
        <w:jc w:val="left"/>
        <w:rPr>
          <w:sz w:val="22"/>
          <w:szCs w:val="22"/>
        </w:rPr>
        <w:sectPr w:rsidR="00BC7E9F"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BC2016">
          <w:rPr>
            <w:noProof/>
            <w:webHidden/>
          </w:rPr>
          <w:t>24</w:t>
        </w:r>
        <w:r w:rsidR="00CF536D">
          <w:rPr>
            <w:noProof/>
            <w:webHidden/>
          </w:rPr>
          <w:fldChar w:fldCharType="end"/>
        </w:r>
      </w:hyperlink>
    </w:p>
    <w:p w:rsidR="00CF536D" w:rsidRDefault="00A94B5D">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BC2016">
          <w:rPr>
            <w:noProof/>
            <w:webHidden/>
          </w:rPr>
          <w:t>25</w:t>
        </w:r>
        <w:r w:rsidR="00CF536D">
          <w:rPr>
            <w:noProof/>
            <w:webHidden/>
          </w:rPr>
          <w:fldChar w:fldCharType="end"/>
        </w:r>
      </w:hyperlink>
    </w:p>
    <w:p w:rsidR="00CF536D" w:rsidRDefault="00A94B5D">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BC2016">
          <w:rPr>
            <w:noProof/>
            <w:webHidden/>
          </w:rPr>
          <w:t>25</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BC2016">
          <w:rPr>
            <w:noProof/>
            <w:webHidden/>
          </w:rPr>
          <w:t>24</w:t>
        </w:r>
        <w:r w:rsidR="00CF536D">
          <w:rPr>
            <w:noProof/>
            <w:webHidden/>
          </w:rPr>
          <w:fldChar w:fldCharType="end"/>
        </w:r>
      </w:hyperlink>
    </w:p>
    <w:p w:rsidR="00CF536D" w:rsidRDefault="00A94B5D">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BC2016">
          <w:rPr>
            <w:noProof/>
            <w:webHidden/>
          </w:rPr>
          <w:t>25</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BC2016">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A94B5D" w:rsidRPr="00BE675E" w:rsidRDefault="00A94B5D"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A94B5D" w:rsidRPr="00BE675E" w:rsidRDefault="00A94B5D"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A94B5D" w:rsidRPr="00D45AD2" w:rsidRDefault="00A94B5D"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A94B5D" w:rsidRPr="00D45AD2" w:rsidRDefault="00A94B5D"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A94B5D" w:rsidRPr="00023D54" w:rsidRDefault="00A94B5D"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A94B5D" w:rsidRPr="00023D54" w:rsidRDefault="00A94B5D"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BC2016">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A94B5D" w:rsidRPr="00023D54" w:rsidRDefault="00A94B5D"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A94B5D" w:rsidRPr="00023D54" w:rsidRDefault="00A94B5D"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A94B5D" w:rsidRPr="00FE7EA2" w:rsidRDefault="00A94B5D"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A94B5D" w:rsidRPr="00FE7EA2" w:rsidRDefault="00A94B5D"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A94B5D" w:rsidRPr="00B25BF3" w:rsidRDefault="00A94B5D"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A94B5D" w:rsidRPr="00B25BF3" w:rsidRDefault="00A94B5D"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A94B5D"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A94B5D"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A94B5D"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A94B5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A94B5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A94B5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A94B5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BC2016">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A94B5D" w:rsidRPr="00487543" w:rsidRDefault="00A94B5D"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A94B5D" w:rsidRPr="00487543" w:rsidRDefault="00A94B5D"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A94B5D" w:rsidRPr="00A9778A" w:rsidRDefault="00A94B5D"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A94B5D" w:rsidRPr="00A9778A" w:rsidRDefault="00A94B5D"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A94B5D" w:rsidRPr="00E91567" w:rsidRDefault="00A94B5D"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A94B5D" w:rsidRPr="00E91567" w:rsidRDefault="00A94B5D"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A94B5D" w:rsidRPr="00E91567" w:rsidRDefault="00A94B5D"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A94B5D" w:rsidRPr="00E91567" w:rsidRDefault="00A94B5D"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BC2016">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A94B5D" w:rsidRPr="00A876ED" w:rsidRDefault="00A94B5D"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A94B5D" w:rsidRPr="00A876ED" w:rsidRDefault="00A94B5D"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A94B5D" w:rsidRPr="00AD5929" w:rsidRDefault="00A94B5D"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A94B5D" w:rsidRPr="00AD5929" w:rsidRDefault="00A94B5D"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A94B5D"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A94B5D" w:rsidRPr="00EA6316" w:rsidRDefault="00A94B5D"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BC2016">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A94B5D" w:rsidRPr="00EA6316" w:rsidRDefault="00A94B5D"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BC2016">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A94B5D"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A94B5D"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BC2016">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A94B5D" w:rsidRPr="00204F99" w:rsidRDefault="00A94B5D"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A94B5D" w:rsidRPr="00204F99" w:rsidRDefault="00A94B5D"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A94B5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A94B5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A94B5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A94B5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A94B5D" w:rsidRPr="00C70457" w:rsidRDefault="00A94B5D"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A94B5D" w:rsidRPr="00C70457" w:rsidRDefault="00A94B5D"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A94B5D"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A94B5D"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Pr="00383789">
        <w:rPr>
          <w:color w:val="FF0000"/>
          <w:sz w:val="22"/>
          <w:szCs w:val="22"/>
        </w:rPr>
        <w:t xml:space="preserve">Referência </w:t>
      </w:r>
      <w:proofErr w:type="spellStart"/>
      <w:r w:rsidRPr="00383789">
        <w:rPr>
          <w:color w:val="FF0000"/>
          <w:sz w:val="22"/>
          <w:szCs w:val="22"/>
        </w:rPr>
        <w:t>Simom</w:t>
      </w:r>
      <w:proofErr w:type="spellEnd"/>
      <w:r w:rsidRPr="00383789">
        <w:rPr>
          <w:color w:val="FF0000"/>
          <w:sz w:val="22"/>
          <w:szCs w:val="22"/>
        </w:rPr>
        <w:t xml:space="preserve"> </w:t>
      </w:r>
      <w:proofErr w:type="spellStart"/>
      <w:r w:rsidRPr="00383789">
        <w:rPr>
          <w:color w:val="FF0000"/>
          <w:sz w:val="22"/>
          <w:szCs w:val="22"/>
        </w:rPr>
        <w:t>Haykin</w:t>
      </w:r>
      <w:proofErr w:type="spellEnd"/>
      <w:r>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1A8AE118" wp14:editId="5CEA1E06">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A94B5D" w:rsidRPr="00C70457" w:rsidRDefault="00A94B5D"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A94B5D" w:rsidRPr="00C70457" w:rsidRDefault="00A94B5D"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376DD8" w:rsidP="00376DD8">
      <w:pPr>
        <w:pStyle w:val="TCC0CorpoTexto"/>
        <w:tabs>
          <w:tab w:val="clear" w:pos="0"/>
        </w:tabs>
        <w:ind w:firstLine="0"/>
        <w:jc w:val="center"/>
        <w:rPr>
          <w:color w:val="000000"/>
          <w:sz w:val="22"/>
          <w:szCs w:val="22"/>
        </w:rPr>
      </w:pPr>
      <w:r>
        <w:rPr>
          <w:color w:val="000000"/>
          <w:sz w:val="22"/>
          <w:szCs w:val="22"/>
        </w:rPr>
        <w:t>Equação 24</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F52144" w:rsidP="00F52144">
      <w:pPr>
        <w:pStyle w:val="TCC0CorpoTexto"/>
        <w:tabs>
          <w:tab w:val="clear" w:pos="0"/>
        </w:tabs>
        <w:ind w:firstLine="0"/>
        <w:jc w:val="center"/>
        <w:rPr>
          <w:color w:val="000000"/>
          <w:sz w:val="22"/>
          <w:szCs w:val="22"/>
        </w:rPr>
      </w:pPr>
      <w:r>
        <w:rPr>
          <w:color w:val="000000"/>
          <w:sz w:val="22"/>
          <w:szCs w:val="22"/>
        </w:rPr>
        <w:t>Equação 25</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26</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Pr>
          <w:color w:val="000000"/>
          <w:sz w:val="22"/>
          <w:szCs w:val="22"/>
        </w:rPr>
        <w:t xml:space="preserve"> na Equação 26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27</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Dessa forma temos definido a matriz geradora de código como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28</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E56546" w:rsidP="00E56546">
      <w:pPr>
        <w:pStyle w:val="TCC0CorpoTexto"/>
        <w:tabs>
          <w:tab w:val="clear" w:pos="0"/>
        </w:tabs>
        <w:ind w:firstLine="0"/>
        <w:jc w:val="center"/>
        <w:rPr>
          <w:color w:val="000000"/>
          <w:sz w:val="22"/>
          <w:szCs w:val="22"/>
        </w:rPr>
      </w:pPr>
      <w:r>
        <w:rPr>
          <w:color w:val="000000"/>
          <w:sz w:val="22"/>
          <w:szCs w:val="22"/>
        </w:rPr>
        <w:t>Equação 29</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8B1CD2">
        <w:rPr>
          <w:color w:val="000000"/>
          <w:sz w:val="22"/>
          <w:szCs w:val="22"/>
        </w:rPr>
        <w:t>[</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8B1CD2">
        <w:rPr>
          <w:color w:val="000000"/>
          <w:sz w:val="22"/>
          <w:szCs w:val="22"/>
        </w:rPr>
        <w:t>[</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B1CD2">
        <w:rPr>
          <w:color w:val="FF0000"/>
          <w:sz w:val="22"/>
          <w:szCs w:val="22"/>
        </w:rPr>
        <w:t>Figura XX</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30</w:t>
      </w:r>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31</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w:t>
      </w:r>
      <w:r>
        <w:rPr>
          <w:color w:val="000000"/>
          <w:sz w:val="22"/>
          <w:szCs w:val="22"/>
        </w:rPr>
        <w:lastRenderedPageBreak/>
        <w:t>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947C9B"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8B64C9" w:rsidP="008B64C9">
      <w:pPr>
        <w:pStyle w:val="TCC0CorpoTexto"/>
        <w:tabs>
          <w:tab w:val="clear" w:pos="0"/>
        </w:tabs>
        <w:ind w:firstLine="0"/>
        <w:jc w:val="center"/>
        <w:rPr>
          <w:color w:val="000000"/>
          <w:sz w:val="22"/>
          <w:szCs w:val="22"/>
        </w:rPr>
      </w:pPr>
      <w:r>
        <w:rPr>
          <w:color w:val="000000"/>
          <w:sz w:val="22"/>
          <w:szCs w:val="22"/>
        </w:rPr>
        <w:t>Equação 32</w:t>
      </w:r>
    </w:p>
    <w:p w:rsidR="008B64C9" w:rsidRPr="00383789" w:rsidRDefault="008B64C9" w:rsidP="008B64C9">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D</m:t>
        </m:r>
      </m:oMath>
      <w:r>
        <w:rPr>
          <w:color w:val="000000"/>
          <w:sz w:val="22"/>
          <w:szCs w:val="22"/>
        </w:rPr>
        <w:t xml:space="preserve"> indica a variável de retardo unitário.</w:t>
      </w:r>
      <w:bookmarkStart w:id="17" w:name="_GoBack"/>
      <w:bookmarkEnd w:id="17"/>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BC2016" w:rsidRPr="00BC2016">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2091770"/>
          <w:bookmarkStart w:id="19" w:name="_MON_1143473062"/>
          <w:bookmarkEnd w:id="18"/>
          <w:bookmarkEnd w:id="19"/>
          <w:bookmarkStart w:id="20" w:name="_MON_1142091456"/>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5361278"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C2016">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BC2016" w:rsidRPr="00BC2016">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BC2016" w:rsidRPr="008D5A9C">
        <w:rPr>
          <w:sz w:val="20"/>
        </w:rPr>
        <w:t xml:space="preserve">Tabela </w:t>
      </w:r>
      <w:r w:rsidR="00BC2016">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BC2016">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lastRenderedPageBreak/>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BC2016" w:rsidRPr="008D5A9C">
        <w:rPr>
          <w:sz w:val="20"/>
        </w:rPr>
        <w:t xml:space="preserve">Tabela </w:t>
      </w:r>
      <w:r w:rsidR="00BC2016">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BC2016">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BC2016" w:rsidRPr="00BC2016">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BC2016" w:rsidRPr="00BC2016">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p w:rsidR="00291AFA" w:rsidRPr="00CC6C71" w:rsidRDefault="00CC6C71" w:rsidP="00954B54">
      <w:pPr>
        <w:pStyle w:val="Legenda"/>
        <w:rPr>
          <w:rFonts w:ascii="Times New Roman" w:hAnsi="Times New Roman"/>
          <w:sz w:val="20"/>
        </w:rPr>
      </w:pPr>
      <w:bookmarkStart w:id="28" w:name="_MON_1142100064"/>
      <w:bookmarkStart w:id="29" w:name="_MON_1142101067"/>
      <w:bookmarkStart w:id="30" w:name="_MON_1143473063"/>
      <w:bookmarkStart w:id="31" w:name="_Ref420263465"/>
      <w:bookmarkEnd w:id="28"/>
      <w:bookmarkEnd w:id="29"/>
      <w:bookmarkEnd w:id="30"/>
      <w:r>
        <w:rPr>
          <w:rFonts w:ascii="Times New Roman" w:hAnsi="Times New Roman"/>
          <w:sz w:val="20"/>
        </w:rPr>
        <w:t xml:space="preserve"> </w:t>
      </w:r>
      <w:bookmarkStart w:id="32"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C2016">
        <w:rPr>
          <w:rFonts w:ascii="Times New Roman" w:hAnsi="Times New Roman"/>
          <w:noProof/>
          <w:sz w:val="20"/>
        </w:rPr>
        <w:t>2</w:t>
      </w:r>
      <w:r w:rsidR="00E91567">
        <w:rPr>
          <w:rFonts w:ascii="Times New Roman" w:hAnsi="Times New Roman"/>
          <w:sz w:val="20"/>
        </w:rPr>
        <w:fldChar w:fldCharType="end"/>
      </w:r>
      <w:bookmarkEnd w:id="31"/>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7"/>
          <w:headerReference w:type="first" r:id="rId48"/>
          <w:pgSz w:w="11907" w:h="16840" w:code="9"/>
          <w:pgMar w:top="1701" w:right="851" w:bottom="1418" w:left="1418" w:header="709" w:footer="709" w:gutter="0"/>
          <w:pgNumType w:start="4"/>
          <w:cols w:space="708"/>
          <w:titlePg/>
          <w:docGrid w:linePitch="360"/>
        </w:sectPr>
      </w:pPr>
      <w:bookmarkStart w:id="33" w:name="_Ref420267727"/>
      <w:bookmarkStart w:id="34"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C2016">
        <w:rPr>
          <w:rFonts w:ascii="Times New Roman" w:hAnsi="Times New Roman"/>
          <w:noProof/>
          <w:sz w:val="20"/>
        </w:rPr>
        <w:t>3</w:t>
      </w:r>
      <w:r w:rsidR="00E91567">
        <w:rPr>
          <w:rFonts w:ascii="Times New Roman" w:hAnsi="Times New Roman"/>
          <w:sz w:val="20"/>
        </w:rPr>
        <w:fldChar w:fldCharType="end"/>
      </w:r>
      <w:bookmarkEnd w:id="33"/>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4"/>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BC2016">
        <w:t xml:space="preserve">           Equação </w:t>
      </w:r>
      <w:r w:rsidR="00BC2016">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5" w:name="_Ref429066365"/>
            <w:r>
              <w:rPr>
                <w:sz w:val="22"/>
                <w:szCs w:val="22"/>
              </w:rPr>
              <w:t xml:space="preserve">          </w:t>
            </w:r>
            <w:r w:rsidR="000F132F" w:rsidRPr="00CF536D">
              <w:rPr>
                <w:position w:val="-6"/>
                <w:sz w:val="22"/>
                <w:szCs w:val="22"/>
              </w:rPr>
              <w:object w:dxaOrig="960" w:dyaOrig="260">
                <v:shape id="_x0000_i1026" type="#_x0000_t75" style="width:47.8pt;height:14.4pt" o:ole="">
                  <v:imagedata r:id="rId49" o:title=""/>
                </v:shape>
                <o:OLEObject Type="Embed" ProgID="Equation.3" ShapeID="_x0000_i1026" DrawAspect="Content" ObjectID="_1535361279" r:id="rId50"/>
              </w:object>
            </w:r>
            <w:r>
              <w:rPr>
                <w:sz w:val="22"/>
                <w:szCs w:val="22"/>
              </w:rPr>
              <w:t xml:space="preserve">                                                           </w:t>
            </w:r>
            <w:bookmarkStart w:id="36" w:name="_Ref429066709"/>
          </w:p>
          <w:p w:rsidR="00CF536D" w:rsidRDefault="00CF536D" w:rsidP="00CF536D">
            <w:pPr>
              <w:pStyle w:val="Legenda"/>
              <w:jc w:val="center"/>
            </w:pPr>
            <w:bookmarkStart w:id="37" w:name="_Ref429066858"/>
            <w:r>
              <w:t xml:space="preserve">           </w:t>
            </w:r>
            <w:bookmarkStart w:id="38" w:name="_Toc429066955"/>
            <w:r>
              <w:t xml:space="preserve">Equação </w:t>
            </w:r>
            <w:fldSimple w:instr=" SEQ Equação \* ARABIC ">
              <w:r w:rsidR="00BC2016">
                <w:rPr>
                  <w:noProof/>
                </w:rPr>
                <w:t>1</w:t>
              </w:r>
              <w:bookmarkEnd w:id="38"/>
            </w:fldSimple>
            <w:bookmarkEnd w:id="37"/>
          </w:p>
          <w:p w:rsidR="00245AD2" w:rsidRPr="005E43D2" w:rsidRDefault="00766FDD" w:rsidP="00766FDD">
            <w:pPr>
              <w:pStyle w:val="TCCEquao"/>
              <w:keepNext/>
            </w:pPr>
            <w:r>
              <w:rPr>
                <w:sz w:val="22"/>
                <w:szCs w:val="22"/>
              </w:rPr>
              <w:t xml:space="preserve">                                   </w:t>
            </w:r>
            <w:r w:rsidR="009D525E">
              <w:rPr>
                <w:sz w:val="22"/>
                <w:szCs w:val="22"/>
              </w:rPr>
              <w:t xml:space="preserve">      </w:t>
            </w:r>
            <w:bookmarkEnd w:id="35"/>
            <w:bookmarkEnd w:id="36"/>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39"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0" w:name="_Toc452127285"/>
      <w:r w:rsidRPr="002F6540">
        <w:rPr>
          <w:rFonts w:ascii="Times New Roman" w:hAnsi="Times New Roman"/>
          <w:sz w:val="24"/>
          <w:szCs w:val="24"/>
        </w:rPr>
        <w:lastRenderedPageBreak/>
        <w:t>PROJETO</w:t>
      </w:r>
      <w:bookmarkEnd w:id="39"/>
      <w:bookmarkEnd w:id="40"/>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BC2016">
        <w:rPr>
          <w:b/>
          <w:bCs/>
        </w:rPr>
        <w:t xml:space="preserve">Erro! Fonte de referência não </w:t>
      </w:r>
      <w:proofErr w:type="gramStart"/>
      <w:r w:rsidR="00BC2016">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1"/>
          <w:headerReference w:type="first" r:id="rId52"/>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1" w:name="_Toc426464618"/>
      <w:bookmarkStart w:id="42" w:name="_Toc452127286"/>
      <w:bookmarkStart w:id="43" w:name="_Toc425931836"/>
      <w:r w:rsidRPr="002F6540">
        <w:rPr>
          <w:rFonts w:ascii="Times New Roman" w:hAnsi="Times New Roman"/>
          <w:sz w:val="24"/>
          <w:szCs w:val="24"/>
        </w:rPr>
        <w:lastRenderedPageBreak/>
        <w:t>CONCLUSÕES E CONSIDERAÇÕES FINAIS</w:t>
      </w:r>
      <w:bookmarkEnd w:id="41"/>
      <w:bookmarkEnd w:id="42"/>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3"/>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4" w:name="_Toc425931837"/>
      <w:bookmarkStart w:id="45" w:name="_Toc452127287"/>
      <w:bookmarkEnd w:id="43"/>
      <w:r w:rsidRPr="002F6540">
        <w:rPr>
          <w:rFonts w:ascii="Times New Roman" w:hAnsi="Times New Roman"/>
          <w:sz w:val="24"/>
          <w:szCs w:val="24"/>
        </w:rPr>
        <w:lastRenderedPageBreak/>
        <w:t>SUGESTÕES PARA TRABALHOS FUTUROS</w:t>
      </w:r>
      <w:bookmarkEnd w:id="44"/>
      <w:bookmarkEnd w:id="45"/>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4"/>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6" w:name="_Toc452127288"/>
      <w:r w:rsidRPr="002F6540">
        <w:rPr>
          <w:rFonts w:ascii="Times New Roman" w:hAnsi="Times New Roman"/>
          <w:sz w:val="24"/>
          <w:szCs w:val="24"/>
        </w:rPr>
        <w:lastRenderedPageBreak/>
        <w:t>REFERÊNCIAS</w:t>
      </w:r>
      <w:bookmarkEnd w:id="46"/>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47"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7"/>
      <w:r>
        <w:rPr>
          <w:sz w:val="22"/>
          <w:szCs w:val="22"/>
        </w:rPr>
        <w:t>.</w:t>
      </w:r>
    </w:p>
    <w:p w:rsidR="009C330D" w:rsidRPr="009C330D" w:rsidRDefault="009C330D" w:rsidP="009C330D">
      <w:pPr>
        <w:pStyle w:val="TCCRefernciasBibliogrficas"/>
        <w:numPr>
          <w:ilvl w:val="0"/>
          <w:numId w:val="14"/>
        </w:numPr>
        <w:rPr>
          <w:sz w:val="22"/>
          <w:szCs w:val="22"/>
        </w:rPr>
      </w:pPr>
      <w:bookmarkStart w:id="48"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8"/>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5"/>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9" w:name="_Toc452127289"/>
      <w:r w:rsidRPr="002F6540">
        <w:rPr>
          <w:rFonts w:ascii="Times New Roman" w:hAnsi="Times New Roman"/>
          <w:sz w:val="24"/>
          <w:szCs w:val="24"/>
        </w:rPr>
        <w:lastRenderedPageBreak/>
        <w:t>GLOSSÁRIO</w:t>
      </w:r>
      <w:bookmarkEnd w:id="49"/>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6"/>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0" w:name="_Toc452127290"/>
      <w:r w:rsidRPr="009A0493">
        <w:rPr>
          <w:rFonts w:ascii="Times New Roman" w:hAnsi="Times New Roman"/>
          <w:sz w:val="24"/>
          <w:szCs w:val="24"/>
        </w:rPr>
        <w:lastRenderedPageBreak/>
        <w:t>APÊNDICE</w:t>
      </w:r>
      <w:bookmarkEnd w:id="50"/>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1"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1"/>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7"/>
      <w:headerReference w:type="first" r:id="rId58"/>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5DF" w:rsidRDefault="007A25DF" w:rsidP="00131D0B">
      <w:r>
        <w:separator/>
      </w:r>
    </w:p>
  </w:endnote>
  <w:endnote w:type="continuationSeparator" w:id="0">
    <w:p w:rsidR="007A25DF" w:rsidRDefault="007A25DF"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94B5D" w:rsidRDefault="00A94B5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5DF" w:rsidRDefault="007A25DF" w:rsidP="00131D0B">
      <w:r>
        <w:separator/>
      </w:r>
    </w:p>
  </w:footnote>
  <w:footnote w:type="continuationSeparator" w:id="0">
    <w:p w:rsidR="007A25DF" w:rsidRDefault="007A25DF"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A94B5D" w:rsidRDefault="00A94B5D">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A94B5D" w:rsidRDefault="00A94B5D">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A94B5D" w:rsidRDefault="00A94B5D">
        <w:pPr>
          <w:pStyle w:val="Cabealho"/>
          <w:jc w:val="right"/>
        </w:pPr>
        <w:proofErr w:type="gramStart"/>
        <w:r>
          <w:t>9</w:t>
        </w:r>
        <w:proofErr w:type="gramEnd"/>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A94B5D" w:rsidRDefault="00A94B5D">
        <w:pPr>
          <w:pStyle w:val="Cabealho"/>
          <w:jc w:val="right"/>
        </w:pPr>
        <w:r>
          <w:t>10</w:t>
        </w:r>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A94B5D" w:rsidRDefault="00A94B5D">
        <w:pPr>
          <w:pStyle w:val="Cabealho"/>
          <w:jc w:val="right"/>
        </w:pPr>
        <w:r>
          <w:t>11</w:t>
        </w:r>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Cabealho"/>
      <w:jc w:val="right"/>
    </w:pPr>
    <w:r>
      <w:t>13</w:t>
    </w:r>
  </w:p>
  <w:p w:rsidR="00A94B5D" w:rsidRDefault="00A94B5D">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A94B5D" w:rsidRDefault="00A94B5D">
        <w:pPr>
          <w:pStyle w:val="Cabealho"/>
          <w:jc w:val="right"/>
        </w:pPr>
        <w:r>
          <w:t>12</w:t>
        </w:r>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Cabealho"/>
      <w:jc w:val="right"/>
    </w:pPr>
  </w:p>
  <w:p w:rsidR="00A94B5D" w:rsidRDefault="00A94B5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A94B5D" w:rsidRDefault="00A94B5D">
        <w:pPr>
          <w:pStyle w:val="Cabealho"/>
          <w:jc w:val="right"/>
        </w:pPr>
        <w:proofErr w:type="gramStart"/>
        <w:r>
          <w:t>2</w:t>
        </w:r>
        <w:proofErr w:type="gramEnd"/>
      </w:p>
    </w:sdtContent>
  </w:sdt>
  <w:p w:rsidR="00A94B5D" w:rsidRDefault="00A94B5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A94B5D" w:rsidRDefault="00A94B5D">
        <w:pPr>
          <w:pStyle w:val="Cabealho"/>
          <w:jc w:val="right"/>
        </w:pPr>
        <w:proofErr w:type="gramStart"/>
        <w:r>
          <w:t>3</w:t>
        </w:r>
        <w:proofErr w:type="gramEnd"/>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5D" w:rsidRDefault="00A94B5D">
    <w:pPr>
      <w:pStyle w:val="Cabealho"/>
      <w:jc w:val="right"/>
    </w:pPr>
    <w:proofErr w:type="gramStart"/>
    <w:r>
      <w:t>6</w:t>
    </w:r>
    <w:proofErr w:type="gramEnd"/>
  </w:p>
  <w:p w:rsidR="00A94B5D" w:rsidRDefault="00A94B5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A94B5D" w:rsidRDefault="00A94B5D">
        <w:pPr>
          <w:pStyle w:val="Cabealho"/>
          <w:jc w:val="right"/>
        </w:pPr>
        <w:proofErr w:type="gramStart"/>
        <w:r>
          <w:t>5</w:t>
        </w:r>
        <w:proofErr w:type="gramEnd"/>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A94B5D" w:rsidRDefault="00A94B5D">
        <w:pPr>
          <w:pStyle w:val="Cabealho"/>
          <w:jc w:val="right"/>
        </w:pPr>
        <w:proofErr w:type="gramStart"/>
        <w:r>
          <w:t>8</w:t>
        </w:r>
        <w:proofErr w:type="gramEnd"/>
      </w:p>
      <w:p w:rsidR="00A94B5D" w:rsidRDefault="00A94B5D">
        <w:pPr>
          <w:pStyle w:val="Cabealho"/>
          <w:jc w:val="right"/>
        </w:pPr>
      </w:p>
      <w:p w:rsidR="00A94B5D" w:rsidRDefault="00A94B5D">
        <w:pPr>
          <w:pStyle w:val="Cabealho"/>
          <w:jc w:val="right"/>
        </w:pPr>
      </w:p>
    </w:sdtContent>
  </w:sdt>
  <w:p w:rsidR="00A94B5D" w:rsidRDefault="00A94B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8773F"/>
    <w:rsid w:val="000B3F8C"/>
    <w:rsid w:val="000B76AA"/>
    <w:rsid w:val="000C1C87"/>
    <w:rsid w:val="000E7792"/>
    <w:rsid w:val="000F132F"/>
    <w:rsid w:val="000F5460"/>
    <w:rsid w:val="00100951"/>
    <w:rsid w:val="00131D0B"/>
    <w:rsid w:val="00146659"/>
    <w:rsid w:val="0015418B"/>
    <w:rsid w:val="00180C22"/>
    <w:rsid w:val="001A479B"/>
    <w:rsid w:val="001A51C1"/>
    <w:rsid w:val="001B45A5"/>
    <w:rsid w:val="001B7DB8"/>
    <w:rsid w:val="001E25C1"/>
    <w:rsid w:val="001E460C"/>
    <w:rsid w:val="001F173F"/>
    <w:rsid w:val="001F3616"/>
    <w:rsid w:val="001F50FE"/>
    <w:rsid w:val="00204F99"/>
    <w:rsid w:val="00220E51"/>
    <w:rsid w:val="00244E46"/>
    <w:rsid w:val="00245AD2"/>
    <w:rsid w:val="00291AFA"/>
    <w:rsid w:val="00295BBD"/>
    <w:rsid w:val="002A2800"/>
    <w:rsid w:val="002B7438"/>
    <w:rsid w:val="002D08C4"/>
    <w:rsid w:val="002D1BA5"/>
    <w:rsid w:val="002D57FE"/>
    <w:rsid w:val="002E6288"/>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93392"/>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600F00"/>
    <w:rsid w:val="006043A8"/>
    <w:rsid w:val="00607273"/>
    <w:rsid w:val="006132C4"/>
    <w:rsid w:val="0061388C"/>
    <w:rsid w:val="00615331"/>
    <w:rsid w:val="006362E4"/>
    <w:rsid w:val="00640128"/>
    <w:rsid w:val="00640428"/>
    <w:rsid w:val="00651F94"/>
    <w:rsid w:val="00655303"/>
    <w:rsid w:val="0066288A"/>
    <w:rsid w:val="00672189"/>
    <w:rsid w:val="00690D44"/>
    <w:rsid w:val="006B01C1"/>
    <w:rsid w:val="006D51C9"/>
    <w:rsid w:val="006D67E7"/>
    <w:rsid w:val="006F2D24"/>
    <w:rsid w:val="006F59E5"/>
    <w:rsid w:val="00704E37"/>
    <w:rsid w:val="00735A8B"/>
    <w:rsid w:val="00744CEB"/>
    <w:rsid w:val="00752585"/>
    <w:rsid w:val="0076644A"/>
    <w:rsid w:val="00766FDD"/>
    <w:rsid w:val="00776BBE"/>
    <w:rsid w:val="00791465"/>
    <w:rsid w:val="007927BB"/>
    <w:rsid w:val="007A25DF"/>
    <w:rsid w:val="007C6A8A"/>
    <w:rsid w:val="007D0E4B"/>
    <w:rsid w:val="007E5FD2"/>
    <w:rsid w:val="008163B7"/>
    <w:rsid w:val="00816F65"/>
    <w:rsid w:val="00820E0F"/>
    <w:rsid w:val="00822B88"/>
    <w:rsid w:val="008309A6"/>
    <w:rsid w:val="0084382D"/>
    <w:rsid w:val="00865D57"/>
    <w:rsid w:val="00871326"/>
    <w:rsid w:val="008864B1"/>
    <w:rsid w:val="00887E23"/>
    <w:rsid w:val="008A3D30"/>
    <w:rsid w:val="008B1CD2"/>
    <w:rsid w:val="008B64C9"/>
    <w:rsid w:val="008C03D2"/>
    <w:rsid w:val="008C5BCA"/>
    <w:rsid w:val="008D27A7"/>
    <w:rsid w:val="008D5A9C"/>
    <w:rsid w:val="008F1940"/>
    <w:rsid w:val="008F66A7"/>
    <w:rsid w:val="00902037"/>
    <w:rsid w:val="00904B53"/>
    <w:rsid w:val="00924494"/>
    <w:rsid w:val="00933DB5"/>
    <w:rsid w:val="009366CC"/>
    <w:rsid w:val="00936AFD"/>
    <w:rsid w:val="00947C9B"/>
    <w:rsid w:val="00954B54"/>
    <w:rsid w:val="009553DB"/>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25EA"/>
    <w:rsid w:val="00A72C97"/>
    <w:rsid w:val="00A72D60"/>
    <w:rsid w:val="00A81229"/>
    <w:rsid w:val="00A85CD3"/>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016"/>
    <w:rsid w:val="00BC23C6"/>
    <w:rsid w:val="00BC7E9F"/>
    <w:rsid w:val="00BD0FCD"/>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70457"/>
    <w:rsid w:val="00C747A4"/>
    <w:rsid w:val="00C74A54"/>
    <w:rsid w:val="00C87B1B"/>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30DE3"/>
    <w:rsid w:val="00D357BA"/>
    <w:rsid w:val="00D36678"/>
    <w:rsid w:val="00D45AD2"/>
    <w:rsid w:val="00D5599C"/>
    <w:rsid w:val="00D60BFE"/>
    <w:rsid w:val="00D84A01"/>
    <w:rsid w:val="00DA1437"/>
    <w:rsid w:val="00DA55E7"/>
    <w:rsid w:val="00DD0FA4"/>
    <w:rsid w:val="00DD7BAB"/>
    <w:rsid w:val="00E02F7A"/>
    <w:rsid w:val="00E04A68"/>
    <w:rsid w:val="00E06883"/>
    <w:rsid w:val="00E23E8A"/>
    <w:rsid w:val="00E31FCA"/>
    <w:rsid w:val="00E374CB"/>
    <w:rsid w:val="00E56546"/>
    <w:rsid w:val="00E64081"/>
    <w:rsid w:val="00E70E71"/>
    <w:rsid w:val="00E71E75"/>
    <w:rsid w:val="00E72272"/>
    <w:rsid w:val="00E81C64"/>
    <w:rsid w:val="00E82E26"/>
    <w:rsid w:val="00E843C3"/>
    <w:rsid w:val="00E91567"/>
    <w:rsid w:val="00E95656"/>
    <w:rsid w:val="00E9666F"/>
    <w:rsid w:val="00EA6316"/>
    <w:rsid w:val="00EB452D"/>
    <w:rsid w:val="00EB6A63"/>
    <w:rsid w:val="00EE0A49"/>
    <w:rsid w:val="00EF436A"/>
    <w:rsid w:val="00F06E11"/>
    <w:rsid w:val="00F11E80"/>
    <w:rsid w:val="00F12E52"/>
    <w:rsid w:val="00F14625"/>
    <w:rsid w:val="00F323DF"/>
    <w:rsid w:val="00F338D6"/>
    <w:rsid w:val="00F34920"/>
    <w:rsid w:val="00F51DF3"/>
    <w:rsid w:val="00F52144"/>
    <w:rsid w:val="00F6135C"/>
    <w:rsid w:val="00F63A85"/>
    <w:rsid w:val="00F6598A"/>
    <w:rsid w:val="00F711CF"/>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oleObject" Target="embeddings/oleObject2.bin"/><Relationship Id="rId55"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header" Target="header13.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8.xm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F96"/>
    <w:rsid w:val="005C2F96"/>
    <w:rsid w:val="00797032"/>
    <w:rsid w:val="00BE34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9703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970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B22472-E57C-49E5-AEDB-CE28435C7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856</TotalTime>
  <Pages>44</Pages>
  <Words>8037</Words>
  <Characters>43406</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51341</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53</cp:revision>
  <cp:lastPrinted>2016-09-14T15:28:00Z</cp:lastPrinted>
  <dcterms:created xsi:type="dcterms:W3CDTF">2016-07-13T23:37:00Z</dcterms:created>
  <dcterms:modified xsi:type="dcterms:W3CDTF">2016-09-14T15:28:00Z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