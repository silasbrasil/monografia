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752585">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752585">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752585">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752585">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752585">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752585">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752585">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752585">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752585">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752585">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752585">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752585">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752585">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752585">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752585">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Pr="00E82E26" w:rsidRDefault="002D57FE" w:rsidP="00E82E26">
      <w:pPr>
        <w:pStyle w:val="TCCListasTextoAbreviaturaseGlossrio"/>
        <w:ind w:left="0" w:firstLine="0"/>
        <w:jc w:val="left"/>
        <w:rPr>
          <w:sz w:val="22"/>
          <w:szCs w:val="22"/>
        </w:rPr>
        <w:sectPr w:rsidR="00D36678" w:rsidRPr="00E82E26">
          <w:pgSz w:w="11907" w:h="16840" w:code="9"/>
          <w:pgMar w:top="1701" w:right="851" w:bottom="1418" w:left="1418" w:header="709" w:footer="709" w:gutter="0"/>
          <w:pgNumType w:fmt="lowerRoman"/>
          <w:cols w:space="708"/>
          <w:titlePg/>
          <w:docGrid w:linePitch="360"/>
        </w:sect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BE0E78">
          <w:rPr>
            <w:noProof/>
            <w:webHidden/>
          </w:rPr>
          <w:t>11</w:t>
        </w:r>
        <w:r w:rsidR="00CF536D">
          <w:rPr>
            <w:noProof/>
            <w:webHidden/>
          </w:rPr>
          <w:fldChar w:fldCharType="end"/>
        </w:r>
      </w:hyperlink>
    </w:p>
    <w:p w:rsidR="00CF536D" w:rsidRDefault="00752585">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BE0E78">
          <w:rPr>
            <w:noProof/>
            <w:webHidden/>
          </w:rPr>
          <w:t>12</w:t>
        </w:r>
        <w:r w:rsidR="00CF536D">
          <w:rPr>
            <w:noProof/>
            <w:webHidden/>
          </w:rPr>
          <w:fldChar w:fldCharType="end"/>
        </w:r>
      </w:hyperlink>
    </w:p>
    <w:p w:rsidR="00CF536D" w:rsidRDefault="00752585">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BE0E78">
          <w:rPr>
            <w:noProof/>
            <w:webHidden/>
          </w:rPr>
          <w:t>12</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BE0E78">
          <w:rPr>
            <w:noProof/>
            <w:webHidden/>
          </w:rPr>
          <w:t>11</w:t>
        </w:r>
        <w:r w:rsidR="00CF536D">
          <w:rPr>
            <w:noProof/>
            <w:webHidden/>
          </w:rPr>
          <w:fldChar w:fldCharType="end"/>
        </w:r>
      </w:hyperlink>
    </w:p>
    <w:p w:rsidR="00CF536D" w:rsidRDefault="00752585">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BE0E78">
          <w:rPr>
            <w:noProof/>
            <w:webHidden/>
          </w:rPr>
          <w:t>11</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BE0E78">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752585" w:rsidRPr="00BE675E" w:rsidRDefault="00752585"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752585" w:rsidRPr="00BE675E" w:rsidRDefault="00752585"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752585" w:rsidRPr="00D45AD2" w:rsidRDefault="00752585"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752585" w:rsidRPr="00D45AD2" w:rsidRDefault="00752585"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752585" w:rsidRPr="00023D54" w:rsidRDefault="00752585"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752585" w:rsidRPr="00023D54" w:rsidRDefault="00752585"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371C36">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752585" w:rsidRPr="00023D54" w:rsidRDefault="00752585"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752585" w:rsidRPr="00023D54" w:rsidRDefault="00752585"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752585" w:rsidRPr="00FE7EA2" w:rsidRDefault="00752585"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752585" w:rsidRPr="00FE7EA2" w:rsidRDefault="00752585"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752585" w:rsidRPr="00B25BF3" w:rsidRDefault="00752585"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752585" w:rsidRPr="00B25BF3" w:rsidRDefault="00752585"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752585"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752585"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752585"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75258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75258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75258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752585"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371C36">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752585" w:rsidRPr="00487543" w:rsidRDefault="00752585"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752585" w:rsidRPr="00487543" w:rsidRDefault="00752585"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752585" w:rsidRPr="00A9778A" w:rsidRDefault="00752585"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752585" w:rsidRPr="00A9778A" w:rsidRDefault="00752585"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752585" w:rsidRPr="00E91567" w:rsidRDefault="00752585"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752585" w:rsidRPr="00E91567" w:rsidRDefault="00752585"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752585" w:rsidRPr="00E91567" w:rsidRDefault="00752585"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752585" w:rsidRPr="00E91567" w:rsidRDefault="00752585"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Pr="00371C36">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752585" w:rsidRPr="00A876ED" w:rsidRDefault="00752585"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752585" w:rsidRPr="00A876ED" w:rsidRDefault="00752585"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m:t>
          </m:r>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r>
                    <w:rPr>
                      <w:rFonts w:ascii="Cambria Math" w:hAnsi="Cambria Math"/>
                      <w:sz w:val="22"/>
                      <w:szCs w:val="22"/>
                    </w:rPr>
                    <m:t>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AD5929" w:rsidRPr="00AD5929" w:rsidRDefault="00AD5929"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AD5929" w:rsidRPr="00AD5929" w:rsidRDefault="00AD5929"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0B76AA"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0B76AA">
      <w:pPr>
        <w:pStyle w:val="TCC0CorpoTexto"/>
        <w:tabs>
          <w:tab w:val="clear" w:pos="0"/>
        </w:tabs>
        <w:ind w:firstLine="578"/>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w:t>
      </w:r>
      <w:r w:rsidRPr="000B76AA">
        <w:rPr>
          <w:i/>
          <w:color w:val="000000"/>
          <w:sz w:val="22"/>
          <w:szCs w:val="22"/>
        </w:rPr>
        <w:t xml:space="preserve"> de Rayleigh</w:t>
      </w:r>
      <w:r w:rsidRPr="000B76AA">
        <w:rPr>
          <w:color w:val="000000"/>
          <w:sz w:val="22"/>
          <w:szCs w:val="22"/>
        </w:rPr>
        <w:t>, seu valor médio é dado por</w:t>
      </w:r>
    </w:p>
    <w:p w:rsidR="000B76AA" w:rsidRDefault="000B76AA" w:rsidP="000B76AA">
      <w:pPr>
        <w:pStyle w:val="TCC0CorpoTexto"/>
        <w:tabs>
          <w:tab w:val="clear" w:pos="0"/>
        </w:tabs>
        <w:ind w:firstLine="0"/>
        <w:rPr>
          <w:color w:val="000000"/>
          <w:sz w:val="22"/>
          <w:szCs w:val="22"/>
        </w:rPr>
      </w:pPr>
      <w:bookmarkStart w:id="17" w:name="_GoBack"/>
      <w:bookmarkEnd w:id="17"/>
    </w:p>
    <w:p w:rsidR="000B76AA" w:rsidRPr="000B76AA" w:rsidRDefault="000B76AA" w:rsidP="000B76AA">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Default="00D5599C">
      <w:pPr>
        <w:pStyle w:val="TCC0CorpoTexto"/>
        <w:rPr>
          <w:sz w:val="22"/>
          <w:szCs w:val="22"/>
        </w:rPr>
      </w:pPr>
    </w:p>
    <w:p w:rsidR="00D5599C" w:rsidRDefault="00D5599C">
      <w:pPr>
        <w:pStyle w:val="TCC0CorpoTexto"/>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t>Codificação de canal</w:t>
      </w:r>
    </w:p>
    <w:p w:rsidR="00D5599C" w:rsidRDefault="00D5599C">
      <w:pPr>
        <w:pStyle w:val="TCC0CorpoTexto"/>
        <w:rPr>
          <w:sz w:val="22"/>
          <w:szCs w:val="22"/>
        </w:rPr>
      </w:pPr>
    </w:p>
    <w:p w:rsidR="00D5599C" w:rsidRPr="00FE7EA2" w:rsidRDefault="00D5599C">
      <w:pPr>
        <w:pStyle w:val="TCC0CorpoTexto"/>
        <w:rPr>
          <w:sz w:val="22"/>
          <w:szCs w:val="22"/>
        </w:rPr>
      </w:pPr>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t xml:space="preserve">Na </w:t>
      </w:r>
      <w:r w:rsidR="00816F65">
        <w:fldChar w:fldCharType="begin"/>
      </w:r>
      <w:r w:rsidR="00816F65">
        <w:instrText xml:space="preserve"> REF _Ref68350360 \h  \* MERGEFORMAT </w:instrText>
      </w:r>
      <w:r w:rsidR="00816F65">
        <w:fldChar w:fldCharType="separate"/>
      </w:r>
      <w:r w:rsidR="00BE0E78" w:rsidRPr="00BE0E78">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3473062"/>
          <w:bookmarkStart w:id="19" w:name="_MON_1142091456"/>
          <w:bookmarkEnd w:id="18"/>
          <w:bookmarkEnd w:id="19"/>
          <w:bookmarkStart w:id="20" w:name="_MON_1142091770"/>
          <w:bookmarkEnd w:id="20"/>
          <w:p w:rsidR="00291AFA" w:rsidRPr="005E43D2" w:rsidRDefault="00291AFA">
            <w:pPr>
              <w:pStyle w:val="TCCFigura"/>
            </w:pPr>
            <w:r w:rsidRPr="005E43D2">
              <w:object w:dxaOrig="4410" w:dyaOrig="2790">
                <v:shape id="_x0000_i1025" type="#_x0000_t75" style="width:220.5pt;height:139.35pt" o:ole="">
                  <v:imagedata r:id="rId39" o:title=""/>
                </v:shape>
                <o:OLEObject Type="Embed" ProgID="Word.Picture.8" ShapeID="_x0000_i1025" DrawAspect="Content" ObjectID="_1531240858" r:id="rId40"/>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E0E78">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BE0E78" w:rsidRPr="00BE0E78">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BE0E78" w:rsidRPr="008D5A9C">
        <w:rPr>
          <w:sz w:val="20"/>
        </w:rPr>
        <w:t xml:space="preserve">Tabela </w:t>
      </w:r>
      <w:r w:rsidR="00BE0E78">
        <w:rPr>
          <w:noProof/>
          <w:sz w:val="20"/>
        </w:rPr>
        <w:t>3</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371C36">
        <w:rPr>
          <w:noProof/>
          <w:sz w:val="20"/>
        </w:rPr>
        <w:t>4</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lastRenderedPageBreak/>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BE0E78" w:rsidRPr="008D5A9C">
        <w:rPr>
          <w:sz w:val="20"/>
        </w:rPr>
        <w:t xml:space="preserve">Tabela </w:t>
      </w:r>
      <w:r w:rsidR="00BE0E78">
        <w:rPr>
          <w:noProof/>
          <w:sz w:val="20"/>
        </w:rPr>
        <w:t>4</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371C36">
        <w:rPr>
          <w:rFonts w:ascii="Times New Roman" w:hAnsi="Times New Roman"/>
          <w:noProof/>
          <w:sz w:val="20"/>
        </w:rPr>
        <w:t>5</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BE0E78" w:rsidRPr="00BE0E78">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BE0E78" w:rsidRPr="00BE0E78">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tbl>
      <w:tblPr>
        <w:tblW w:w="0" w:type="auto"/>
        <w:tblInd w:w="75"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4814"/>
        <w:gridCol w:w="4814"/>
      </w:tblGrid>
      <w:tr w:rsidR="00291AFA" w:rsidRPr="005E43D2">
        <w:trPr>
          <w:trHeight w:val="2941"/>
        </w:trPr>
        <w:tc>
          <w:tcPr>
            <w:tcW w:w="4814" w:type="dxa"/>
            <w:vAlign w:val="center"/>
          </w:tcPr>
          <w:bookmarkStart w:id="28" w:name="_MON_1142101067"/>
          <w:bookmarkStart w:id="29" w:name="_MON_1143473063"/>
          <w:bookmarkStart w:id="30" w:name="_MON_1142099763"/>
          <w:bookmarkEnd w:id="28"/>
          <w:bookmarkEnd w:id="29"/>
          <w:bookmarkEnd w:id="30"/>
          <w:bookmarkStart w:id="31" w:name="_MON_1142100064"/>
          <w:bookmarkEnd w:id="31"/>
          <w:p w:rsidR="00291AFA" w:rsidRPr="005E43D2" w:rsidRDefault="00291AFA">
            <w:pPr>
              <w:pStyle w:val="TCCFigura"/>
            </w:pPr>
            <w:r w:rsidRPr="005E43D2">
              <w:object w:dxaOrig="4410" w:dyaOrig="2790">
                <v:shape id="_x0000_i1026" type="#_x0000_t75" style="width:220.5pt;height:139.35pt" o:ole="">
                  <v:imagedata r:id="rId39" o:title=""/>
                </v:shape>
                <o:OLEObject Type="Embed" ProgID="Word.Picture.8" ShapeID="_x0000_i1026" DrawAspect="Content" ObjectID="_1531240859" r:id="rId41"/>
              </w:object>
            </w:r>
          </w:p>
        </w:tc>
        <w:bookmarkStart w:id="32" w:name="_MON_1143473065"/>
        <w:bookmarkEnd w:id="32"/>
        <w:bookmarkStart w:id="33" w:name="_MON_1150793582"/>
        <w:bookmarkEnd w:id="33"/>
        <w:tc>
          <w:tcPr>
            <w:tcW w:w="4814" w:type="dxa"/>
            <w:vAlign w:val="center"/>
          </w:tcPr>
          <w:p w:rsidR="00291AFA" w:rsidRPr="005E43D2" w:rsidRDefault="00291AFA">
            <w:pPr>
              <w:pStyle w:val="TCCFigura"/>
            </w:pPr>
            <w:r w:rsidRPr="005E43D2">
              <w:object w:dxaOrig="4410" w:dyaOrig="2790">
                <v:shape id="_x0000_i1027" type="#_x0000_t75" style="width:220.5pt;height:139.35pt" o:ole="">
                  <v:imagedata r:id="rId39" o:title=""/>
                </v:shape>
                <o:OLEObject Type="Embed" ProgID="Word.Picture.8" ShapeID="_x0000_i1027" DrawAspect="Content" ObjectID="_1531240860" r:id="rId42"/>
              </w:object>
            </w:r>
          </w:p>
        </w:tc>
      </w:tr>
      <w:tr w:rsidR="00291AFA" w:rsidRPr="005E43D2">
        <w:trPr>
          <w:trHeight w:val="531"/>
        </w:trPr>
        <w:tc>
          <w:tcPr>
            <w:tcW w:w="4814" w:type="dxa"/>
            <w:vAlign w:val="center"/>
          </w:tcPr>
          <w:p w:rsidR="00291AFA" w:rsidRPr="005E43D2" w:rsidRDefault="00291AFA">
            <w:pPr>
              <w:pStyle w:val="TCCFigura"/>
            </w:pPr>
            <w:r w:rsidRPr="005E43D2">
              <w:t>(a)</w:t>
            </w:r>
          </w:p>
        </w:tc>
        <w:tc>
          <w:tcPr>
            <w:tcW w:w="4814" w:type="dxa"/>
            <w:vAlign w:val="center"/>
          </w:tcPr>
          <w:p w:rsidR="00291AFA" w:rsidRPr="005E43D2" w:rsidRDefault="00291AFA">
            <w:pPr>
              <w:pStyle w:val="TCCFigura"/>
            </w:pPr>
            <w:r w:rsidRPr="005E43D2">
              <w:t>(b)</w:t>
            </w:r>
          </w:p>
        </w:tc>
      </w:tr>
    </w:tbl>
    <w:p w:rsidR="00291AFA" w:rsidRPr="00CC6C71" w:rsidRDefault="00CC6C71" w:rsidP="00954B54">
      <w:pPr>
        <w:pStyle w:val="Legenda"/>
        <w:rPr>
          <w:rFonts w:ascii="Times New Roman" w:hAnsi="Times New Roman"/>
          <w:sz w:val="20"/>
        </w:rPr>
      </w:pPr>
      <w:bookmarkStart w:id="34" w:name="_Ref420263465"/>
      <w:r>
        <w:rPr>
          <w:rFonts w:ascii="Times New Roman" w:hAnsi="Times New Roman"/>
          <w:sz w:val="20"/>
        </w:rPr>
        <w:t xml:space="preserve"> </w:t>
      </w:r>
      <w:bookmarkStart w:id="35"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E0E78">
        <w:rPr>
          <w:rFonts w:ascii="Times New Roman" w:hAnsi="Times New Roman"/>
          <w:noProof/>
          <w:sz w:val="20"/>
        </w:rPr>
        <w:t>2</w:t>
      </w:r>
      <w:r w:rsidR="00E91567">
        <w:rPr>
          <w:rFonts w:ascii="Times New Roman" w:hAnsi="Times New Roman"/>
          <w:sz w:val="20"/>
        </w:rPr>
        <w:fldChar w:fldCharType="end"/>
      </w:r>
      <w:bookmarkEnd w:id="34"/>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3"/>
          <w:headerReference w:type="first" r:id="rId44"/>
          <w:pgSz w:w="11907" w:h="16840" w:code="9"/>
          <w:pgMar w:top="1701" w:right="851" w:bottom="1418" w:left="1418" w:header="709" w:footer="709" w:gutter="0"/>
          <w:pgNumType w:start="4"/>
          <w:cols w:space="708"/>
          <w:titlePg/>
          <w:docGrid w:linePitch="360"/>
        </w:sectPr>
      </w:pPr>
      <w:bookmarkStart w:id="36" w:name="_Ref420267727"/>
      <w:bookmarkStart w:id="37" w:name="_Toc429066620"/>
      <w:r w:rsidRPr="005E517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E0E78">
        <w:rPr>
          <w:rFonts w:ascii="Times New Roman" w:hAnsi="Times New Roman"/>
          <w:noProof/>
          <w:sz w:val="20"/>
        </w:rPr>
        <w:t>3</w:t>
      </w:r>
      <w:r w:rsidR="00E91567">
        <w:rPr>
          <w:rFonts w:ascii="Times New Roman" w:hAnsi="Times New Roman"/>
          <w:sz w:val="20"/>
        </w:rPr>
        <w:fldChar w:fldCharType="end"/>
      </w:r>
      <w:bookmarkEnd w:id="36"/>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7"/>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BE0E78">
        <w:t xml:space="preserve">           Equação </w:t>
      </w:r>
      <w:r w:rsidR="00BE0E78">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8" w:name="_Ref429066365"/>
            <w:r>
              <w:rPr>
                <w:sz w:val="22"/>
                <w:szCs w:val="22"/>
              </w:rPr>
              <w:t xml:space="preserve">          </w:t>
            </w:r>
            <w:r w:rsidR="000F132F" w:rsidRPr="00CF536D">
              <w:rPr>
                <w:position w:val="-6"/>
                <w:sz w:val="22"/>
                <w:szCs w:val="22"/>
              </w:rPr>
              <w:object w:dxaOrig="960" w:dyaOrig="260">
                <v:shape id="_x0000_i1028" type="#_x0000_t75" style="width:47.8pt;height:14.4pt" o:ole="">
                  <v:imagedata r:id="rId45" o:title=""/>
                </v:shape>
                <o:OLEObject Type="Embed" ProgID="Equation.3" ShapeID="_x0000_i1028" DrawAspect="Content" ObjectID="_1531240861" r:id="rId46"/>
              </w:object>
            </w:r>
            <w:r>
              <w:rPr>
                <w:sz w:val="22"/>
                <w:szCs w:val="22"/>
              </w:rPr>
              <w:t xml:space="preserve">                                                           </w:t>
            </w:r>
            <w:bookmarkStart w:id="39" w:name="_Ref429066709"/>
          </w:p>
          <w:p w:rsidR="00CF536D" w:rsidRDefault="00CF536D" w:rsidP="00CF536D">
            <w:pPr>
              <w:pStyle w:val="Legenda"/>
              <w:jc w:val="center"/>
            </w:pPr>
            <w:bookmarkStart w:id="40" w:name="_Ref429066858"/>
            <w:r>
              <w:t xml:space="preserve">           </w:t>
            </w:r>
            <w:bookmarkStart w:id="41" w:name="_Toc429066955"/>
            <w:r>
              <w:t xml:space="preserve">Equação </w:t>
            </w:r>
            <w:r w:rsidR="00DA55E7">
              <w:fldChar w:fldCharType="begin"/>
            </w:r>
            <w:r w:rsidR="00DA55E7">
              <w:instrText xml:space="preserve"> SEQ Equação \* ARABIC </w:instrText>
            </w:r>
            <w:r w:rsidR="00DA55E7">
              <w:fldChar w:fldCharType="separate"/>
            </w:r>
            <w:r w:rsidR="00BE0E78">
              <w:rPr>
                <w:noProof/>
              </w:rPr>
              <w:t>1</w:t>
            </w:r>
            <w:bookmarkEnd w:id="41"/>
            <w:r w:rsidR="00DA55E7">
              <w:rPr>
                <w:noProof/>
              </w:rPr>
              <w:fldChar w:fldCharType="end"/>
            </w:r>
            <w:bookmarkEnd w:id="40"/>
          </w:p>
          <w:p w:rsidR="00245AD2" w:rsidRPr="005E43D2" w:rsidRDefault="00766FDD" w:rsidP="00766FDD">
            <w:pPr>
              <w:pStyle w:val="TCCEquao"/>
              <w:keepNext/>
            </w:pPr>
            <w:r>
              <w:rPr>
                <w:sz w:val="22"/>
                <w:szCs w:val="22"/>
              </w:rPr>
              <w:t xml:space="preserve">                                   </w:t>
            </w:r>
            <w:r w:rsidR="009D525E">
              <w:rPr>
                <w:sz w:val="22"/>
                <w:szCs w:val="22"/>
              </w:rPr>
              <w:t xml:space="preserve">      </w:t>
            </w:r>
            <w:bookmarkEnd w:id="38"/>
            <w:bookmarkEnd w:id="39"/>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42"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3" w:name="_Toc452127285"/>
      <w:r w:rsidRPr="002F6540">
        <w:rPr>
          <w:rFonts w:ascii="Times New Roman" w:hAnsi="Times New Roman"/>
          <w:sz w:val="24"/>
          <w:szCs w:val="24"/>
        </w:rPr>
        <w:lastRenderedPageBreak/>
        <w:t>PROJETO</w:t>
      </w:r>
      <w:bookmarkEnd w:id="42"/>
      <w:bookmarkEnd w:id="43"/>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BE0E78">
        <w:rPr>
          <w:b/>
          <w:bCs/>
        </w:rPr>
        <w:t xml:space="preserve">Erro! Fonte de referência não </w:t>
      </w:r>
      <w:proofErr w:type="gramStart"/>
      <w:r w:rsidR="00BE0E78">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47"/>
          <w:headerReference w:type="first" r:id="rId48"/>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4" w:name="_Toc426464618"/>
      <w:bookmarkStart w:id="45" w:name="_Toc452127286"/>
      <w:bookmarkStart w:id="46" w:name="_Toc425931836"/>
      <w:r w:rsidRPr="002F6540">
        <w:rPr>
          <w:rFonts w:ascii="Times New Roman" w:hAnsi="Times New Roman"/>
          <w:sz w:val="24"/>
          <w:szCs w:val="24"/>
        </w:rPr>
        <w:lastRenderedPageBreak/>
        <w:t>CONCLUSÕES E CONSIDERAÇÕES FINAIS</w:t>
      </w:r>
      <w:bookmarkEnd w:id="44"/>
      <w:bookmarkEnd w:id="45"/>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49"/>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7" w:name="_Toc425931837"/>
      <w:bookmarkStart w:id="48" w:name="_Toc452127287"/>
      <w:bookmarkEnd w:id="46"/>
      <w:r w:rsidRPr="002F6540">
        <w:rPr>
          <w:rFonts w:ascii="Times New Roman" w:hAnsi="Times New Roman"/>
          <w:sz w:val="24"/>
          <w:szCs w:val="24"/>
        </w:rPr>
        <w:lastRenderedPageBreak/>
        <w:t>SUGESTÕES PARA TRABALHOS FUTUROS</w:t>
      </w:r>
      <w:bookmarkEnd w:id="47"/>
      <w:bookmarkEnd w:id="48"/>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0"/>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9" w:name="_Toc452127288"/>
      <w:r w:rsidRPr="002F6540">
        <w:rPr>
          <w:rFonts w:ascii="Times New Roman" w:hAnsi="Times New Roman"/>
          <w:sz w:val="24"/>
          <w:szCs w:val="24"/>
        </w:rPr>
        <w:lastRenderedPageBreak/>
        <w:t>REFERÊNCIAS</w:t>
      </w:r>
      <w:bookmarkEnd w:id="49"/>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50"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50"/>
      <w:r>
        <w:rPr>
          <w:sz w:val="22"/>
          <w:szCs w:val="22"/>
        </w:rPr>
        <w:t>.</w:t>
      </w:r>
    </w:p>
    <w:p w:rsidR="009C330D" w:rsidRPr="009C330D" w:rsidRDefault="009C330D" w:rsidP="009C330D">
      <w:pPr>
        <w:pStyle w:val="TCCRefernciasBibliogrficas"/>
        <w:numPr>
          <w:ilvl w:val="0"/>
          <w:numId w:val="14"/>
        </w:numPr>
        <w:rPr>
          <w:sz w:val="22"/>
          <w:szCs w:val="22"/>
        </w:rPr>
      </w:pPr>
      <w:bookmarkStart w:id="51"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51"/>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1"/>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52" w:name="_Toc452127289"/>
      <w:r w:rsidRPr="002F6540">
        <w:rPr>
          <w:rFonts w:ascii="Times New Roman" w:hAnsi="Times New Roman"/>
          <w:sz w:val="24"/>
          <w:szCs w:val="24"/>
        </w:rPr>
        <w:lastRenderedPageBreak/>
        <w:t>GLOSSÁRIO</w:t>
      </w:r>
      <w:bookmarkEnd w:id="52"/>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2"/>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3" w:name="_Toc452127290"/>
      <w:r w:rsidRPr="009A0493">
        <w:rPr>
          <w:rFonts w:ascii="Times New Roman" w:hAnsi="Times New Roman"/>
          <w:sz w:val="24"/>
          <w:szCs w:val="24"/>
        </w:rPr>
        <w:lastRenderedPageBreak/>
        <w:t>APÊNDICE</w:t>
      </w:r>
      <w:bookmarkEnd w:id="53"/>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4"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4"/>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3"/>
      <w:headerReference w:type="first" r:id="rId54"/>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AAE" w:rsidRDefault="00C63AAE" w:rsidP="00131D0B">
      <w:r>
        <w:separator/>
      </w:r>
    </w:p>
  </w:endnote>
  <w:endnote w:type="continuationSeparator" w:id="0">
    <w:p w:rsidR="00C63AAE" w:rsidRDefault="00C63AAE"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52585" w:rsidRDefault="00752585">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AAE" w:rsidRDefault="00C63AAE" w:rsidP="00131D0B">
      <w:r>
        <w:separator/>
      </w:r>
    </w:p>
  </w:footnote>
  <w:footnote w:type="continuationSeparator" w:id="0">
    <w:p w:rsidR="00C63AAE" w:rsidRDefault="00C63AAE"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752585" w:rsidRDefault="00752585">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752585" w:rsidRDefault="00752585">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752585" w:rsidRDefault="00752585">
        <w:pPr>
          <w:pStyle w:val="Cabealho"/>
          <w:jc w:val="right"/>
        </w:pPr>
        <w:proofErr w:type="gramStart"/>
        <w:r>
          <w:t>9</w:t>
        </w:r>
        <w:proofErr w:type="gramEnd"/>
      </w:p>
      <w:p w:rsidR="00752585" w:rsidRDefault="00752585">
        <w:pPr>
          <w:pStyle w:val="Cabealho"/>
          <w:jc w:val="right"/>
        </w:pPr>
      </w:p>
      <w:p w:rsidR="00752585" w:rsidRDefault="00752585">
        <w:pPr>
          <w:pStyle w:val="Cabealho"/>
          <w:jc w:val="right"/>
        </w:pPr>
      </w:p>
    </w:sdtContent>
  </w:sdt>
  <w:p w:rsidR="00752585" w:rsidRDefault="00752585">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752585" w:rsidRDefault="00752585">
        <w:pPr>
          <w:pStyle w:val="Cabealho"/>
          <w:jc w:val="right"/>
        </w:pPr>
        <w:r>
          <w:t>10</w:t>
        </w:r>
      </w:p>
      <w:p w:rsidR="00752585" w:rsidRDefault="00752585">
        <w:pPr>
          <w:pStyle w:val="Cabealho"/>
          <w:jc w:val="right"/>
        </w:pPr>
      </w:p>
      <w:p w:rsidR="00752585" w:rsidRDefault="00752585">
        <w:pPr>
          <w:pStyle w:val="Cabealho"/>
          <w:jc w:val="right"/>
        </w:pPr>
      </w:p>
    </w:sdtContent>
  </w:sdt>
  <w:p w:rsidR="00752585" w:rsidRDefault="00752585">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752585" w:rsidRDefault="00752585">
        <w:pPr>
          <w:pStyle w:val="Cabealho"/>
          <w:jc w:val="right"/>
        </w:pPr>
        <w:r>
          <w:t>11</w:t>
        </w:r>
      </w:p>
      <w:p w:rsidR="00752585" w:rsidRDefault="00752585">
        <w:pPr>
          <w:pStyle w:val="Cabealho"/>
          <w:jc w:val="right"/>
        </w:pPr>
      </w:p>
      <w:p w:rsidR="00752585" w:rsidRDefault="00752585">
        <w:pPr>
          <w:pStyle w:val="Cabealho"/>
          <w:jc w:val="right"/>
        </w:pPr>
      </w:p>
    </w:sdtContent>
  </w:sdt>
  <w:p w:rsidR="00752585" w:rsidRDefault="00752585">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pPr>
      <w:pStyle w:val="Cabealho"/>
      <w:jc w:val="right"/>
    </w:pPr>
    <w:r>
      <w:t>13</w:t>
    </w:r>
  </w:p>
  <w:p w:rsidR="00752585" w:rsidRDefault="00752585">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752585" w:rsidRDefault="00752585">
        <w:pPr>
          <w:pStyle w:val="Cabealho"/>
          <w:jc w:val="right"/>
        </w:pPr>
        <w:r>
          <w:t>12</w:t>
        </w:r>
      </w:p>
      <w:p w:rsidR="00752585" w:rsidRDefault="00752585">
        <w:pPr>
          <w:pStyle w:val="Cabealho"/>
          <w:jc w:val="right"/>
        </w:pPr>
      </w:p>
      <w:p w:rsidR="00752585" w:rsidRDefault="00752585">
        <w:pPr>
          <w:pStyle w:val="Cabealho"/>
          <w:jc w:val="right"/>
        </w:pPr>
      </w:p>
    </w:sdtContent>
  </w:sdt>
  <w:p w:rsidR="00752585" w:rsidRDefault="0075258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pPr>
      <w:pStyle w:val="Cabealho"/>
      <w:jc w:val="right"/>
    </w:pPr>
  </w:p>
  <w:p w:rsidR="00752585" w:rsidRDefault="00752585">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Content>
      <w:p w:rsidR="00752585" w:rsidRDefault="00752585">
        <w:pPr>
          <w:pStyle w:val="Cabealho"/>
          <w:jc w:val="right"/>
        </w:pPr>
        <w:proofErr w:type="gramStart"/>
        <w:r>
          <w:t>2</w:t>
        </w:r>
        <w:proofErr w:type="gramEnd"/>
      </w:p>
    </w:sdtContent>
  </w:sdt>
  <w:p w:rsidR="00752585" w:rsidRDefault="00752585">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Content>
      <w:p w:rsidR="00752585" w:rsidRDefault="00752585">
        <w:pPr>
          <w:pStyle w:val="Cabealho"/>
          <w:jc w:val="right"/>
        </w:pPr>
        <w:proofErr w:type="gramStart"/>
        <w:r>
          <w:t>3</w:t>
        </w:r>
        <w:proofErr w:type="gramEnd"/>
      </w:p>
      <w:p w:rsidR="00752585" w:rsidRDefault="00752585">
        <w:pPr>
          <w:pStyle w:val="Cabealho"/>
          <w:jc w:val="right"/>
        </w:pPr>
      </w:p>
      <w:p w:rsidR="00752585" w:rsidRDefault="00752585">
        <w:pPr>
          <w:pStyle w:val="Cabealho"/>
          <w:jc w:val="right"/>
        </w:pPr>
      </w:p>
    </w:sdtContent>
  </w:sdt>
  <w:p w:rsidR="00752585" w:rsidRDefault="00752585">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585" w:rsidRDefault="00752585">
    <w:pPr>
      <w:pStyle w:val="Cabealho"/>
      <w:jc w:val="right"/>
    </w:pPr>
    <w:proofErr w:type="gramStart"/>
    <w:r>
      <w:t>6</w:t>
    </w:r>
    <w:proofErr w:type="gramEnd"/>
  </w:p>
  <w:p w:rsidR="00752585" w:rsidRDefault="00752585">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Content>
      <w:p w:rsidR="00752585" w:rsidRDefault="00752585">
        <w:pPr>
          <w:pStyle w:val="Cabealho"/>
          <w:jc w:val="right"/>
        </w:pPr>
        <w:proofErr w:type="gramStart"/>
        <w:r>
          <w:t>5</w:t>
        </w:r>
        <w:proofErr w:type="gramEnd"/>
      </w:p>
      <w:p w:rsidR="00752585" w:rsidRDefault="00752585">
        <w:pPr>
          <w:pStyle w:val="Cabealho"/>
          <w:jc w:val="right"/>
        </w:pPr>
      </w:p>
      <w:p w:rsidR="00752585" w:rsidRDefault="00752585">
        <w:pPr>
          <w:pStyle w:val="Cabealho"/>
          <w:jc w:val="right"/>
        </w:pPr>
      </w:p>
    </w:sdtContent>
  </w:sdt>
  <w:p w:rsidR="00752585" w:rsidRDefault="00752585">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752585" w:rsidRDefault="00752585">
        <w:pPr>
          <w:pStyle w:val="Cabealho"/>
          <w:jc w:val="right"/>
        </w:pPr>
        <w:proofErr w:type="gramStart"/>
        <w:r>
          <w:t>8</w:t>
        </w:r>
        <w:proofErr w:type="gramEnd"/>
      </w:p>
      <w:p w:rsidR="00752585" w:rsidRDefault="00752585">
        <w:pPr>
          <w:pStyle w:val="Cabealho"/>
          <w:jc w:val="right"/>
        </w:pPr>
      </w:p>
      <w:p w:rsidR="00752585" w:rsidRDefault="00752585">
        <w:pPr>
          <w:pStyle w:val="Cabealho"/>
          <w:jc w:val="right"/>
        </w:pPr>
      </w:p>
    </w:sdtContent>
  </w:sdt>
  <w:p w:rsidR="00752585" w:rsidRDefault="0075258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7">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0">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12"/>
  </w:num>
  <w:num w:numId="2">
    <w:abstractNumId w:val="6"/>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9"/>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4"/>
  </w:num>
  <w:num w:numId="14">
    <w:abstractNumId w:val="11"/>
  </w:num>
  <w:num w:numId="15">
    <w:abstractNumId w:val="8"/>
  </w:num>
  <w:num w:numId="16">
    <w:abstractNumId w:val="5"/>
  </w:num>
  <w:num w:numId="17">
    <w:abstractNumId w:val="1"/>
  </w:num>
  <w:num w:numId="18">
    <w:abstractNumId w:val="0"/>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3D54"/>
    <w:rsid w:val="00034532"/>
    <w:rsid w:val="0004110D"/>
    <w:rsid w:val="000415D3"/>
    <w:rsid w:val="000525C7"/>
    <w:rsid w:val="00055DB1"/>
    <w:rsid w:val="000654D6"/>
    <w:rsid w:val="00065D53"/>
    <w:rsid w:val="0007332C"/>
    <w:rsid w:val="000B76AA"/>
    <w:rsid w:val="000C1C87"/>
    <w:rsid w:val="000E7792"/>
    <w:rsid w:val="000F132F"/>
    <w:rsid w:val="000F5460"/>
    <w:rsid w:val="00100951"/>
    <w:rsid w:val="00131D0B"/>
    <w:rsid w:val="00146659"/>
    <w:rsid w:val="0015418B"/>
    <w:rsid w:val="00180C22"/>
    <w:rsid w:val="001A479B"/>
    <w:rsid w:val="001B45A5"/>
    <w:rsid w:val="001E25C1"/>
    <w:rsid w:val="001F173F"/>
    <w:rsid w:val="001F3616"/>
    <w:rsid w:val="00220E51"/>
    <w:rsid w:val="00245AD2"/>
    <w:rsid w:val="00291AFA"/>
    <w:rsid w:val="00295BBD"/>
    <w:rsid w:val="002A2800"/>
    <w:rsid w:val="002B7438"/>
    <w:rsid w:val="002D08C4"/>
    <w:rsid w:val="002D1BA5"/>
    <w:rsid w:val="002D57FE"/>
    <w:rsid w:val="002F3149"/>
    <w:rsid w:val="002F6540"/>
    <w:rsid w:val="002F6E0A"/>
    <w:rsid w:val="00302F29"/>
    <w:rsid w:val="00367256"/>
    <w:rsid w:val="00371C36"/>
    <w:rsid w:val="00392E27"/>
    <w:rsid w:val="003946DD"/>
    <w:rsid w:val="003C3937"/>
    <w:rsid w:val="003C3D4E"/>
    <w:rsid w:val="003F0506"/>
    <w:rsid w:val="003F45F6"/>
    <w:rsid w:val="003F7A09"/>
    <w:rsid w:val="00404C66"/>
    <w:rsid w:val="00410DA4"/>
    <w:rsid w:val="00442310"/>
    <w:rsid w:val="00445B33"/>
    <w:rsid w:val="00454223"/>
    <w:rsid w:val="004711A3"/>
    <w:rsid w:val="0047699E"/>
    <w:rsid w:val="00487543"/>
    <w:rsid w:val="004A3900"/>
    <w:rsid w:val="004B0F34"/>
    <w:rsid w:val="004F4707"/>
    <w:rsid w:val="004F7C15"/>
    <w:rsid w:val="00512F40"/>
    <w:rsid w:val="005145DD"/>
    <w:rsid w:val="00515BFD"/>
    <w:rsid w:val="005366D6"/>
    <w:rsid w:val="00552FC8"/>
    <w:rsid w:val="00557E26"/>
    <w:rsid w:val="00563A60"/>
    <w:rsid w:val="00571ED4"/>
    <w:rsid w:val="00580F3A"/>
    <w:rsid w:val="005838FD"/>
    <w:rsid w:val="00590C75"/>
    <w:rsid w:val="005A0706"/>
    <w:rsid w:val="005B35AB"/>
    <w:rsid w:val="005C7971"/>
    <w:rsid w:val="005E43D2"/>
    <w:rsid w:val="005E517C"/>
    <w:rsid w:val="00600F00"/>
    <w:rsid w:val="006043A8"/>
    <w:rsid w:val="00607273"/>
    <w:rsid w:val="006132C4"/>
    <w:rsid w:val="006362E4"/>
    <w:rsid w:val="00640128"/>
    <w:rsid w:val="00640428"/>
    <w:rsid w:val="00651F94"/>
    <w:rsid w:val="0066288A"/>
    <w:rsid w:val="00672189"/>
    <w:rsid w:val="00690D44"/>
    <w:rsid w:val="006B01C1"/>
    <w:rsid w:val="006D51C9"/>
    <w:rsid w:val="006D67E7"/>
    <w:rsid w:val="006F2D24"/>
    <w:rsid w:val="00704E37"/>
    <w:rsid w:val="00735A8B"/>
    <w:rsid w:val="00752585"/>
    <w:rsid w:val="0076644A"/>
    <w:rsid w:val="00766FDD"/>
    <w:rsid w:val="00776BBE"/>
    <w:rsid w:val="00791465"/>
    <w:rsid w:val="007927BB"/>
    <w:rsid w:val="007D0E4B"/>
    <w:rsid w:val="007E5FD2"/>
    <w:rsid w:val="008163B7"/>
    <w:rsid w:val="00816F65"/>
    <w:rsid w:val="00822B88"/>
    <w:rsid w:val="008309A6"/>
    <w:rsid w:val="0084382D"/>
    <w:rsid w:val="00865D57"/>
    <w:rsid w:val="00871326"/>
    <w:rsid w:val="008864B1"/>
    <w:rsid w:val="00887E23"/>
    <w:rsid w:val="008A3D30"/>
    <w:rsid w:val="008C03D2"/>
    <w:rsid w:val="008C5BCA"/>
    <w:rsid w:val="008D27A7"/>
    <w:rsid w:val="008D5A9C"/>
    <w:rsid w:val="008F1940"/>
    <w:rsid w:val="008F66A7"/>
    <w:rsid w:val="00902037"/>
    <w:rsid w:val="00924494"/>
    <w:rsid w:val="00933DB5"/>
    <w:rsid w:val="009366CC"/>
    <w:rsid w:val="00954B54"/>
    <w:rsid w:val="009553DB"/>
    <w:rsid w:val="009652A2"/>
    <w:rsid w:val="009A0493"/>
    <w:rsid w:val="009A4F8A"/>
    <w:rsid w:val="009B0D6A"/>
    <w:rsid w:val="009C330D"/>
    <w:rsid w:val="009C33D5"/>
    <w:rsid w:val="009C74DC"/>
    <w:rsid w:val="009D525E"/>
    <w:rsid w:val="009E186F"/>
    <w:rsid w:val="00A51F6D"/>
    <w:rsid w:val="00A53221"/>
    <w:rsid w:val="00A55BE1"/>
    <w:rsid w:val="00A725EA"/>
    <w:rsid w:val="00A72C97"/>
    <w:rsid w:val="00A72D60"/>
    <w:rsid w:val="00A81229"/>
    <w:rsid w:val="00A85CD3"/>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75196"/>
    <w:rsid w:val="00B907C2"/>
    <w:rsid w:val="00B959F0"/>
    <w:rsid w:val="00BC23C6"/>
    <w:rsid w:val="00BD63D0"/>
    <w:rsid w:val="00BE0E78"/>
    <w:rsid w:val="00BE675E"/>
    <w:rsid w:val="00C01902"/>
    <w:rsid w:val="00C1180F"/>
    <w:rsid w:val="00C14258"/>
    <w:rsid w:val="00C26153"/>
    <w:rsid w:val="00C34C27"/>
    <w:rsid w:val="00C45935"/>
    <w:rsid w:val="00C53E7F"/>
    <w:rsid w:val="00C56394"/>
    <w:rsid w:val="00C60E5D"/>
    <w:rsid w:val="00C62763"/>
    <w:rsid w:val="00C63AAE"/>
    <w:rsid w:val="00C87B1B"/>
    <w:rsid w:val="00C94C70"/>
    <w:rsid w:val="00C96980"/>
    <w:rsid w:val="00CA1FAB"/>
    <w:rsid w:val="00CA2B22"/>
    <w:rsid w:val="00CB7DA5"/>
    <w:rsid w:val="00CC6C71"/>
    <w:rsid w:val="00CF4804"/>
    <w:rsid w:val="00CF536D"/>
    <w:rsid w:val="00D158EE"/>
    <w:rsid w:val="00D30DE3"/>
    <w:rsid w:val="00D36678"/>
    <w:rsid w:val="00D45AD2"/>
    <w:rsid w:val="00D5599C"/>
    <w:rsid w:val="00D84A01"/>
    <w:rsid w:val="00DA1437"/>
    <w:rsid w:val="00DA55E7"/>
    <w:rsid w:val="00DD7BAB"/>
    <w:rsid w:val="00E02F7A"/>
    <w:rsid w:val="00E04A68"/>
    <w:rsid w:val="00E23E8A"/>
    <w:rsid w:val="00E31FCA"/>
    <w:rsid w:val="00E374CB"/>
    <w:rsid w:val="00E64081"/>
    <w:rsid w:val="00E71E75"/>
    <w:rsid w:val="00E81C64"/>
    <w:rsid w:val="00E82E26"/>
    <w:rsid w:val="00E843C3"/>
    <w:rsid w:val="00E91567"/>
    <w:rsid w:val="00E95656"/>
    <w:rsid w:val="00E9666F"/>
    <w:rsid w:val="00EB452D"/>
    <w:rsid w:val="00EB6A63"/>
    <w:rsid w:val="00EF436A"/>
    <w:rsid w:val="00F11E80"/>
    <w:rsid w:val="00F12E52"/>
    <w:rsid w:val="00F14625"/>
    <w:rsid w:val="00F323DF"/>
    <w:rsid w:val="00F34920"/>
    <w:rsid w:val="00F51DF3"/>
    <w:rsid w:val="00F63A85"/>
    <w:rsid w:val="00F6598A"/>
    <w:rsid w:val="00F711CF"/>
    <w:rsid w:val="00F94A61"/>
    <w:rsid w:val="00F96C2F"/>
    <w:rsid w:val="00FA60DE"/>
    <w:rsid w:val="00FB071B"/>
    <w:rsid w:val="00FB2945"/>
    <w:rsid w:val="00FB39E0"/>
    <w:rsid w:val="00FB3CF8"/>
    <w:rsid w:val="00FC63EE"/>
    <w:rsid w:val="00FD0395"/>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w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3.bin"/><Relationship Id="rId47" Type="http://schemas.openxmlformats.org/officeDocument/2006/relationships/header" Target="header7.xml"/><Relationship Id="rId50" Type="http://schemas.openxmlformats.org/officeDocument/2006/relationships/header" Target="header10.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oleObject" Target="embeddings/oleObject2.bin"/><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1.bin"/><Relationship Id="rId45" Type="http://schemas.openxmlformats.org/officeDocument/2006/relationships/image" Target="media/image25.wmf"/><Relationship Id="rId53"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9.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header" Target="header8.xm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B6B"/>
    <w:rsid w:val="0063421A"/>
    <w:rsid w:val="006E6B6B"/>
    <w:rsid w:val="009C0A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63421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6342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C99848-C20C-49EB-9209-593707CE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407</TotalTime>
  <Pages>33</Pages>
  <Words>5388</Words>
  <Characters>29101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34421</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28</cp:revision>
  <cp:lastPrinted>2016-07-20T17:37:00Z</cp:lastPrinted>
  <dcterms:created xsi:type="dcterms:W3CDTF">2016-07-13T23:37:00Z</dcterms:created>
  <dcterms:modified xsi:type="dcterms:W3CDTF">2016-07-28T22:54:00Z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