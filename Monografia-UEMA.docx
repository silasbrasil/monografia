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955857">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955857">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955857">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955857">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955857">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955857">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955857">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955857">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955857">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955857">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955857">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955857">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955857">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955857">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955857">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Default="002D57FE" w:rsidP="00E82E26">
      <w:pPr>
        <w:pStyle w:val="TCCListasTextoAbreviaturaseGlossrio"/>
        <w:ind w:left="0" w:firstLine="0"/>
        <w:jc w:val="left"/>
        <w:rPr>
          <w:sz w:val="22"/>
          <w:szCs w:val="22"/>
        </w:r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F47484" w:rsidRDefault="00F47484" w:rsidP="00E82E26">
      <w:pPr>
        <w:pStyle w:val="TCCListasTextoAbreviaturaseGlossrio"/>
        <w:ind w:left="0" w:firstLine="0"/>
        <w:jc w:val="left"/>
        <w:rPr>
          <w:sz w:val="22"/>
          <w:szCs w:val="22"/>
        </w:rPr>
      </w:pPr>
      <w:r>
        <w:rPr>
          <w:sz w:val="22"/>
          <w:szCs w:val="22"/>
        </w:rPr>
        <w:t>LDPC</w:t>
      </w:r>
      <w:r>
        <w:rPr>
          <w:sz w:val="22"/>
          <w:szCs w:val="22"/>
        </w:rPr>
        <w:tab/>
      </w:r>
      <w:proofErr w:type="spellStart"/>
      <w:r>
        <w:rPr>
          <w:sz w:val="22"/>
          <w:szCs w:val="22"/>
        </w:rPr>
        <w:t>Low-Density</w:t>
      </w:r>
      <w:proofErr w:type="spellEnd"/>
      <w:r>
        <w:rPr>
          <w:sz w:val="22"/>
          <w:szCs w:val="22"/>
        </w:rPr>
        <w:t xml:space="preserve"> </w:t>
      </w:r>
      <w:proofErr w:type="spellStart"/>
      <w:r>
        <w:rPr>
          <w:sz w:val="22"/>
          <w:szCs w:val="22"/>
        </w:rPr>
        <w:t>Parity-Check</w:t>
      </w:r>
      <w:proofErr w:type="spellEnd"/>
    </w:p>
    <w:p w:rsidR="00F47484" w:rsidRPr="00E82E26" w:rsidRDefault="00BC7E9F" w:rsidP="00E82E26">
      <w:pPr>
        <w:pStyle w:val="TCCListasTextoAbreviaturaseGlossrio"/>
        <w:ind w:left="0" w:firstLine="0"/>
        <w:jc w:val="left"/>
        <w:rPr>
          <w:sz w:val="22"/>
          <w:szCs w:val="22"/>
        </w:rPr>
        <w:sectPr w:rsidR="00F47484"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t xml:space="preserve">Bit </w:t>
      </w:r>
      <w:proofErr w:type="spellStart"/>
      <w:r>
        <w:rPr>
          <w:sz w:val="22"/>
          <w:szCs w:val="22"/>
        </w:rPr>
        <w:t>Error</w:t>
      </w:r>
      <w:proofErr w:type="spellEnd"/>
      <w:r>
        <w:rPr>
          <w:sz w:val="22"/>
          <w:szCs w:val="22"/>
        </w:rPr>
        <w:t xml:space="preserve"> Rate</w:t>
      </w:r>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7A1165">
          <w:rPr>
            <w:noProof/>
            <w:webHidden/>
          </w:rPr>
          <w:t>25</w:t>
        </w:r>
        <w:r w:rsidR="00CF536D">
          <w:rPr>
            <w:noProof/>
            <w:webHidden/>
          </w:rPr>
          <w:fldChar w:fldCharType="end"/>
        </w:r>
      </w:hyperlink>
    </w:p>
    <w:p w:rsidR="00CF536D" w:rsidRDefault="00955857">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7A1165">
          <w:rPr>
            <w:noProof/>
            <w:webHidden/>
          </w:rPr>
          <w:t>25</w:t>
        </w:r>
        <w:r w:rsidR="00CF536D">
          <w:rPr>
            <w:noProof/>
            <w:webHidden/>
          </w:rPr>
          <w:fldChar w:fldCharType="end"/>
        </w:r>
      </w:hyperlink>
    </w:p>
    <w:p w:rsidR="00CF536D" w:rsidRDefault="00955857">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7A1165">
          <w:rPr>
            <w:noProof/>
            <w:webHidden/>
          </w:rPr>
          <w:t>26</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7A1165">
          <w:rPr>
            <w:noProof/>
            <w:webHidden/>
          </w:rPr>
          <w:t>25</w:t>
        </w:r>
        <w:r w:rsidR="00CF536D">
          <w:rPr>
            <w:noProof/>
            <w:webHidden/>
          </w:rPr>
          <w:fldChar w:fldCharType="end"/>
        </w:r>
      </w:hyperlink>
    </w:p>
    <w:p w:rsidR="00CF536D" w:rsidRDefault="00955857">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7A1165">
          <w:rPr>
            <w:noProof/>
            <w:webHidden/>
          </w:rPr>
          <w:t>25</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7A1165">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955857" w:rsidRPr="00BE675E" w:rsidRDefault="00955857"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955857" w:rsidRPr="00BE675E" w:rsidRDefault="00955857"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955857" w:rsidRPr="00D45AD2" w:rsidRDefault="00955857"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955857" w:rsidRPr="00D45AD2" w:rsidRDefault="00955857"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bookmarkStart w:id="15" w:name="_GoBack"/>
      <w:bookmarkEnd w:id="15"/>
      <w:proofErr w:type="gramEnd"/>
    </w:p>
    <w:p w:rsidR="00291AFA" w:rsidRPr="008D5A9C" w:rsidRDefault="00291AFA">
      <w:pPr>
        <w:pStyle w:val="TCCTtuloNvel1numerado"/>
        <w:rPr>
          <w:rFonts w:ascii="Times New Roman" w:hAnsi="Times New Roman"/>
          <w:sz w:val="24"/>
          <w:szCs w:val="24"/>
        </w:rPr>
      </w:pPr>
      <w:bookmarkStart w:id="16" w:name="_Ref420263292"/>
      <w:bookmarkStart w:id="17" w:name="_Toc452127284"/>
      <w:r w:rsidRPr="008D5A9C">
        <w:rPr>
          <w:rFonts w:ascii="Times New Roman" w:hAnsi="Times New Roman"/>
          <w:sz w:val="24"/>
          <w:szCs w:val="24"/>
        </w:rPr>
        <w:lastRenderedPageBreak/>
        <w:t>FUNDAMENTAÇÃO TEÓRICA</w:t>
      </w:r>
      <w:bookmarkEnd w:id="16"/>
      <w:bookmarkEnd w:id="17"/>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50E8FE20" wp14:editId="1569E3D3">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1A55D319" wp14:editId="6990177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955857" w:rsidRPr="00023D54" w:rsidRDefault="00955857"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955857" w:rsidRPr="00023D54" w:rsidRDefault="00955857"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7A1165">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57E0D83E" wp14:editId="67D49C36">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6279ADB7" wp14:editId="710A271C">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955857" w:rsidRPr="00023D54" w:rsidRDefault="00955857"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955857" w:rsidRPr="00023D54" w:rsidRDefault="00955857"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14:anchorId="2D8B5103" wp14:editId="54AFB2E2">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955857" w:rsidRPr="00FE7EA2" w:rsidRDefault="00955857"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3"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955857" w:rsidRPr="00FE7EA2" w:rsidRDefault="00955857"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14:anchorId="736E7D49" wp14:editId="70C95D04">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955857" w:rsidRPr="00B25BF3" w:rsidRDefault="00955857"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5"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955857" w:rsidRPr="00B25BF3" w:rsidRDefault="00955857"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955857"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955857"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955857"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955857"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955857"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955857"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955857"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7A1165">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78025A43" wp14:editId="0D4DA744">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955857" w:rsidRPr="00487543" w:rsidRDefault="00955857"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7"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955857" w:rsidRPr="00487543" w:rsidRDefault="00955857"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771696F8" wp14:editId="38AA9BEF">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955857" w:rsidRPr="00A9778A" w:rsidRDefault="00955857"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29"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955857" w:rsidRPr="00A9778A" w:rsidRDefault="00955857"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14:anchorId="042CF2A0" wp14:editId="4B648C96">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955857" w:rsidRPr="00E91567" w:rsidRDefault="00955857"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1"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955857" w:rsidRPr="00E91567" w:rsidRDefault="00955857"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6B7233A0" wp14:editId="173378DD">
                <wp:simplePos x="0" y="0"/>
                <wp:positionH relativeFrom="column">
                  <wp:posOffset>508304</wp:posOffset>
                </wp:positionH>
                <wp:positionV relativeFrom="paragraph">
                  <wp:posOffset>99695</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955857" w:rsidRPr="00E91567" w:rsidRDefault="00955857"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0pt;margin-top:7.85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KIxvgAAAA&#10;CQ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3"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955857" w:rsidRPr="00E91567" w:rsidRDefault="00955857"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632F1A" w:rsidRDefault="00632F1A" w:rsidP="00B25BF3">
      <w:pPr>
        <w:pStyle w:val="TCC0CorpoTexto"/>
        <w:ind w:firstLine="0"/>
        <w:rPr>
          <w:sz w:val="22"/>
          <w:szCs w:val="22"/>
        </w:rPr>
      </w:pPr>
    </w:p>
    <w:p w:rsidR="00632F1A" w:rsidRDefault="00632F1A" w:rsidP="00B25BF3">
      <w:pPr>
        <w:pStyle w:val="TCC0CorpoTexto"/>
        <w:ind w:firstLine="0"/>
        <w:rPr>
          <w:sz w:val="22"/>
          <w:szCs w:val="22"/>
        </w:rPr>
      </w:pPr>
    </w:p>
    <w:p w:rsidR="000A548F" w:rsidRPr="008D5A9C" w:rsidRDefault="000A548F" w:rsidP="000A548F">
      <w:pPr>
        <w:pStyle w:val="TCCSubttuloNvel2"/>
        <w:rPr>
          <w:rFonts w:ascii="Times New Roman" w:hAnsi="Times New Roman"/>
          <w:sz w:val="24"/>
          <w:szCs w:val="24"/>
        </w:rPr>
      </w:pPr>
      <w:r>
        <w:rPr>
          <w:rFonts w:ascii="Times New Roman" w:hAnsi="Times New Roman"/>
          <w:sz w:val="24"/>
          <w:szCs w:val="24"/>
        </w:rPr>
        <w:lastRenderedPageBreak/>
        <w:t>EVM</w:t>
      </w:r>
    </w:p>
    <w:p w:rsidR="007D0E4B" w:rsidRPr="0047699E" w:rsidRDefault="000A548F" w:rsidP="000A548F">
      <w:pPr>
        <w:pStyle w:val="TCC0CorpoTexto"/>
        <w:ind w:firstLine="0"/>
        <w:rPr>
          <w:sz w:val="22"/>
          <w:szCs w:val="22"/>
        </w:rPr>
      </w:pPr>
      <w:r>
        <w:rPr>
          <w:sz w:val="22"/>
          <w:szCs w:val="22"/>
        </w:rPr>
        <w:tab/>
        <w:t>O vetor erro de magni</w:t>
      </w:r>
      <w:r w:rsidR="000B1FF3">
        <w:rPr>
          <w:sz w:val="22"/>
          <w:szCs w:val="22"/>
        </w:rPr>
        <w:t>tude, ou EVM, é uma</w:t>
      </w:r>
      <w:r>
        <w:rPr>
          <w:sz w:val="22"/>
          <w:szCs w:val="22"/>
        </w:rPr>
        <w:t xml:space="preserve"> medida usada para quantificar as imperfeições dos pontos da constelação. O EVM mede a distância do ponto ideal </w:t>
      </w:r>
      <w:r w:rsidR="000B1FF3">
        <w:rPr>
          <w:sz w:val="22"/>
          <w:szCs w:val="22"/>
        </w:rPr>
        <w:t>utilizando a raiz média quadrada. Ela pode ser dado em decibéis (</w:t>
      </w:r>
      <w:proofErr w:type="gramStart"/>
      <w:r w:rsidR="000B1FF3">
        <w:rPr>
          <w:sz w:val="22"/>
          <w:szCs w:val="22"/>
        </w:rPr>
        <w:t>dB</w:t>
      </w:r>
      <w:proofErr w:type="gramEnd"/>
      <w:r w:rsidR="000B1FF3">
        <w:rPr>
          <w:sz w:val="22"/>
          <w:szCs w:val="22"/>
        </w:rPr>
        <w:t xml:space="preserve">) ou porcentagem correspondente. For exemplo, -40 </w:t>
      </w:r>
      <w:proofErr w:type="gramStart"/>
      <w:r w:rsidR="000B1FF3">
        <w:rPr>
          <w:sz w:val="22"/>
          <w:szCs w:val="22"/>
        </w:rPr>
        <w:t>dB</w:t>
      </w:r>
      <w:proofErr w:type="gramEnd"/>
      <w:r w:rsidR="000B1FF3">
        <w:rPr>
          <w:sz w:val="22"/>
          <w:szCs w:val="22"/>
        </w:rPr>
        <w:t xml:space="preserve"> é igual a 1.0% EVM</w:t>
      </w:r>
      <w:r w:rsidR="00632F1A">
        <w:rPr>
          <w:sz w:val="22"/>
          <w:szCs w:val="22"/>
        </w:rPr>
        <w:t xml:space="preserve"> [7]</w:t>
      </w:r>
      <w:r w:rsidR="000B1FF3">
        <w:rPr>
          <w:sz w:val="22"/>
          <w:szCs w:val="22"/>
        </w:rPr>
        <w:t>.</w:t>
      </w: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7A1165">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 xml:space="preserve">Em alguns casos, como nas transmissões sem </w:t>
      </w:r>
      <w:r w:rsidR="009C33D5" w:rsidRPr="00B959F0">
        <w:rPr>
          <w:color w:val="000000"/>
          <w:sz w:val="22"/>
          <w:szCs w:val="22"/>
        </w:rPr>
        <w:lastRenderedPageBreak/>
        <w:t>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2CB073CE" wp14:editId="08575E30">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955857" w:rsidRPr="00A876ED" w:rsidRDefault="00955857"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5"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955857" w:rsidRPr="00A876ED" w:rsidRDefault="00955857"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lastRenderedPageBreak/>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14:anchorId="1AC4FB55" wp14:editId="11EA9F95">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955857" w:rsidRPr="00AD5929" w:rsidRDefault="00955857"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7"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955857" w:rsidRPr="00AD5929" w:rsidRDefault="00955857"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955857"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70F8D757" wp14:editId="156A17FF">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955857" w:rsidRPr="00EA6316" w:rsidRDefault="00955857"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D92D9A">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39"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955857" w:rsidRPr="00EA6316" w:rsidRDefault="00955857"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D92D9A">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lastRenderedPageBreak/>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955857"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lastRenderedPageBreak/>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955857"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7A1165">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222760FD" wp14:editId="5BC08B19">
                <wp:simplePos x="0" y="0"/>
                <wp:positionH relativeFrom="column">
                  <wp:posOffset>1381594</wp:posOffset>
                </wp:positionH>
                <wp:positionV relativeFrom="paragraph">
                  <wp:posOffset>108999</wp:posOffset>
                </wp:positionV>
                <wp:extent cx="3354954" cy="1612586"/>
                <wp:effectExtent l="0" t="0" r="0" b="6985"/>
                <wp:wrapNone/>
                <wp:docPr id="42" name="Grupo 42"/>
                <wp:cNvGraphicFramePr/>
                <a:graphic xmlns:a="http://schemas.openxmlformats.org/drawingml/2006/main">
                  <a:graphicData uri="http://schemas.microsoft.com/office/word/2010/wordprocessingGroup">
                    <wpg:wgp>
                      <wpg:cNvGrpSpPr/>
                      <wpg:grpSpPr>
                        <a:xfrm>
                          <a:off x="0" y="0"/>
                          <a:ext cx="3354954" cy="1612586"/>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955857" w:rsidRPr="00204F99" w:rsidRDefault="00955857"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2" o:spid="_x0000_s1061" style="position:absolute;left:0;text-align:left;margin-left:108.8pt;margin-top:8.6pt;width:264.15pt;height:127pt;z-index:251700736;mso-width-relative:margin;mso-height-relative:margin"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1"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955857" w:rsidRPr="00204F99" w:rsidRDefault="00955857"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rsidP="00F73210">
      <w:pPr>
        <w:pStyle w:val="TCC0CorpoTexto"/>
        <w:ind w:firstLine="0"/>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204F99" w:rsidP="00204F99">
      <w:pPr>
        <w:pStyle w:val="TCC0CorpoTexto"/>
        <w:ind w:firstLine="0"/>
        <w:jc w:val="center"/>
        <w:rPr>
          <w:sz w:val="22"/>
          <w:szCs w:val="22"/>
        </w:rPr>
      </w:pPr>
      <w:r>
        <w:rPr>
          <w:sz w:val="22"/>
          <w:szCs w:val="22"/>
        </w:rPr>
        <w:t>Equação 13</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lastRenderedPageBreak/>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955857"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955857"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955857"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jc w:val="center"/>
        <w:rPr>
          <w:color w:val="000000"/>
          <w:sz w:val="22"/>
          <w:szCs w:val="22"/>
        </w:rPr>
      </w:pPr>
      <w:r>
        <w:rPr>
          <w:color w:val="000000"/>
          <w:sz w:val="22"/>
          <w:szCs w:val="22"/>
        </w:rPr>
        <w:t>Equação 14</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955857"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E70E71" w:rsidP="00E70E71">
      <w:pPr>
        <w:pStyle w:val="TCC0CorpoTexto"/>
        <w:ind w:firstLine="0"/>
        <w:jc w:val="center"/>
        <w:rPr>
          <w:color w:val="000000"/>
          <w:sz w:val="22"/>
          <w:szCs w:val="22"/>
        </w:rPr>
      </w:pPr>
      <w:r>
        <w:rPr>
          <w:color w:val="000000"/>
          <w:sz w:val="22"/>
          <w:szCs w:val="22"/>
        </w:rPr>
        <w:t>Equação 15</w:t>
      </w:r>
    </w:p>
    <w:p w:rsidR="00E70E71" w:rsidRPr="00E70E71" w:rsidRDefault="000B1FF3"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14:anchorId="04A518F9" wp14:editId="4CBBC898">
                <wp:simplePos x="0" y="0"/>
                <wp:positionH relativeFrom="column">
                  <wp:posOffset>608026</wp:posOffset>
                </wp:positionH>
                <wp:positionV relativeFrom="paragraph">
                  <wp:posOffset>1576070</wp:posOffset>
                </wp:positionV>
                <wp:extent cx="4937760" cy="2035534"/>
                <wp:effectExtent l="0" t="0" r="0" b="3175"/>
                <wp:wrapNone/>
                <wp:docPr id="45" name="Grupo 45"/>
                <wp:cNvGraphicFramePr/>
                <a:graphic xmlns:a="http://schemas.openxmlformats.org/drawingml/2006/main">
                  <a:graphicData uri="http://schemas.microsoft.com/office/word/2010/wordprocessingGroup">
                    <wpg:wgp>
                      <wpg:cNvGrpSpPr/>
                      <wpg:grpSpPr>
                        <a:xfrm>
                          <a:off x="0" y="0"/>
                          <a:ext cx="4937760" cy="2035534"/>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955857" w:rsidRPr="00C70457" w:rsidRDefault="00955857"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5" o:spid="_x0000_s1064" style="position:absolute;left:0;text-align:left;margin-left:47.9pt;margin-top:124.1pt;width:388.8pt;height:160.3pt;z-index:251703808;mso-width-relative:margin;mso-height-relative:margin"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BIqEElcUmd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3"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955857" w:rsidRPr="00C70457" w:rsidRDefault="00955857"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sidR="00C70457">
        <w:rPr>
          <w:color w:val="000000"/>
          <w:sz w:val="22"/>
          <w:szCs w:val="22"/>
        </w:rPr>
        <w:t xml:space="preserve"> para o sinal OFDM nos padrão 802.11</w:t>
      </w:r>
      <w:proofErr w:type="gramStart"/>
      <w:r w:rsidR="00C70457">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sz w:val="22"/>
          <w:szCs w:val="22"/>
        </w:rPr>
      </w:pPr>
    </w:p>
    <w:p w:rsidR="00F73210" w:rsidRPr="00B5385E" w:rsidRDefault="00F73210"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2E6288" w:rsidP="002E6288">
      <w:pPr>
        <w:pStyle w:val="TCC0CorpoTexto"/>
        <w:ind w:firstLine="0"/>
        <w:jc w:val="center"/>
        <w:rPr>
          <w:sz w:val="22"/>
          <w:szCs w:val="22"/>
        </w:rPr>
      </w:pPr>
      <w:r>
        <w:rPr>
          <w:sz w:val="22"/>
          <w:szCs w:val="22"/>
        </w:rPr>
        <w:t>Equação 16</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2E6288" w:rsidP="002E6288">
      <w:pPr>
        <w:pStyle w:val="TCC0CorpoTexto"/>
        <w:ind w:firstLine="0"/>
        <w:jc w:val="center"/>
        <w:rPr>
          <w:sz w:val="22"/>
          <w:szCs w:val="22"/>
        </w:rPr>
      </w:pPr>
      <w:r>
        <w:rPr>
          <w:sz w:val="22"/>
          <w:szCs w:val="22"/>
        </w:rPr>
        <w:t>Equação 17</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r>
        <w:rPr>
          <w:color w:val="000000"/>
          <w:sz w:val="22"/>
          <w:szCs w:val="22"/>
        </w:rPr>
        <w:t>r</w:t>
      </w:r>
      <w:r w:rsidRPr="002E6288">
        <w:rPr>
          <w:color w:val="000000"/>
          <w:sz w:val="22"/>
          <w:szCs w:val="22"/>
        </w:rPr>
        <w:t>presa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B95822" w:rsidP="00B95822">
      <w:pPr>
        <w:pStyle w:val="TCC0CorpoTexto"/>
        <w:ind w:firstLine="0"/>
        <w:jc w:val="center"/>
        <w:rPr>
          <w:color w:val="000000"/>
          <w:sz w:val="22"/>
          <w:szCs w:val="22"/>
        </w:rPr>
      </w:pPr>
      <w:r>
        <w:rPr>
          <w:color w:val="000000"/>
          <w:sz w:val="22"/>
          <w:szCs w:val="22"/>
        </w:rPr>
        <w:t>Equação 18</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B95822" w:rsidP="00B95822">
      <w:pPr>
        <w:pStyle w:val="TCC0CorpoTexto"/>
        <w:ind w:firstLine="0"/>
        <w:jc w:val="center"/>
        <w:rPr>
          <w:color w:val="000000"/>
          <w:sz w:val="22"/>
          <w:szCs w:val="22"/>
        </w:rPr>
      </w:pPr>
      <w:r>
        <w:rPr>
          <w:color w:val="000000"/>
          <w:sz w:val="22"/>
          <w:szCs w:val="22"/>
        </w:rPr>
        <w:t>Equação 19</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615331" w:rsidP="00615331">
      <w:pPr>
        <w:pStyle w:val="TCC0CorpoTexto"/>
        <w:ind w:firstLine="0"/>
        <w:jc w:val="center"/>
        <w:rPr>
          <w:color w:val="000000"/>
          <w:sz w:val="22"/>
          <w:szCs w:val="22"/>
        </w:rPr>
      </w:pPr>
      <w:r>
        <w:rPr>
          <w:color w:val="000000"/>
          <w:sz w:val="22"/>
          <w:szCs w:val="22"/>
        </w:rPr>
        <w:lastRenderedPageBreak/>
        <w:t>Equação 20</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9E10A0" w:rsidP="009E10A0">
      <w:pPr>
        <w:pStyle w:val="TCC0CorpoTexto"/>
        <w:ind w:firstLine="0"/>
        <w:jc w:val="center"/>
        <w:rPr>
          <w:color w:val="000000"/>
          <w:sz w:val="22"/>
          <w:szCs w:val="22"/>
        </w:rPr>
      </w:pPr>
      <w:r>
        <w:rPr>
          <w:color w:val="000000"/>
          <w:sz w:val="22"/>
          <w:szCs w:val="22"/>
        </w:rPr>
        <w:t>Equação 21</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955857"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7C6A8A" w:rsidP="007C6A8A">
      <w:pPr>
        <w:pStyle w:val="TCC0CorpoTexto"/>
        <w:ind w:firstLine="0"/>
        <w:jc w:val="center"/>
        <w:rPr>
          <w:sz w:val="22"/>
          <w:szCs w:val="22"/>
        </w:rPr>
      </w:pPr>
      <w:r>
        <w:rPr>
          <w:sz w:val="22"/>
          <w:szCs w:val="22"/>
        </w:rPr>
        <w:t>Equação 22</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955857"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383789" w:rsidP="00383789">
      <w:pPr>
        <w:pStyle w:val="TCC0CorpoTexto"/>
        <w:ind w:firstLine="0"/>
        <w:jc w:val="center"/>
        <w:rPr>
          <w:sz w:val="22"/>
          <w:szCs w:val="22"/>
        </w:rPr>
      </w:pPr>
      <w:r>
        <w:rPr>
          <w:sz w:val="22"/>
          <w:szCs w:val="22"/>
        </w:rPr>
        <w:t>Equação 23</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Pr>
          <w:color w:val="000000"/>
          <w:sz w:val="22"/>
          <w:szCs w:val="22"/>
        </w:rPr>
        <w:t xml:space="preserve"> [</w:t>
      </w:r>
      <w:r w:rsidRPr="00383789">
        <w:rPr>
          <w:color w:val="FF0000"/>
          <w:sz w:val="22"/>
          <w:szCs w:val="22"/>
        </w:rPr>
        <w:t xml:space="preserve">Referência </w:t>
      </w:r>
      <w:proofErr w:type="spellStart"/>
      <w:r w:rsidRPr="00383789">
        <w:rPr>
          <w:color w:val="FF0000"/>
          <w:sz w:val="22"/>
          <w:szCs w:val="22"/>
        </w:rPr>
        <w:t>Simom</w:t>
      </w:r>
      <w:proofErr w:type="spellEnd"/>
      <w:r w:rsidRPr="00383789">
        <w:rPr>
          <w:color w:val="FF0000"/>
          <w:sz w:val="22"/>
          <w:szCs w:val="22"/>
        </w:rPr>
        <w:t xml:space="preserve"> </w:t>
      </w:r>
      <w:proofErr w:type="spellStart"/>
      <w:r w:rsidRPr="00383789">
        <w:rPr>
          <w:color w:val="FF0000"/>
          <w:sz w:val="22"/>
          <w:szCs w:val="22"/>
        </w:rPr>
        <w:t>Haykin</w:t>
      </w:r>
      <w:proofErr w:type="spellEnd"/>
      <w:r>
        <w:rPr>
          <w:color w:val="000000"/>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23.</w:t>
      </w:r>
    </w:p>
    <w:p w:rsidR="009E7D3E" w:rsidRPr="00615331" w:rsidRDefault="009E7D3E" w:rsidP="009E7D3E">
      <w:pPr>
        <w:pStyle w:val="TCCSubttuloNvel2"/>
        <w:rPr>
          <w:rFonts w:ascii="Times New Roman" w:hAnsi="Times New Roman"/>
          <w:sz w:val="24"/>
          <w:szCs w:val="24"/>
        </w:rPr>
      </w:pPr>
      <w:r>
        <w:rPr>
          <w:rFonts w:ascii="Times New Roman" w:hAnsi="Times New Roman"/>
          <w:sz w:val="24"/>
          <w:szCs w:val="24"/>
        </w:rPr>
        <w:t>Códigos Corretores de Erros</w:t>
      </w:r>
    </w:p>
    <w:p w:rsidR="009E7D3E" w:rsidRDefault="0008773F" w:rsidP="0008773F">
      <w:pPr>
        <w:pStyle w:val="TCC0CorpoTexto"/>
        <w:tabs>
          <w:tab w:val="clear" w:pos="0"/>
        </w:tabs>
        <w:jc w:val="left"/>
        <w:rPr>
          <w:color w:val="000000"/>
          <w:sz w:val="22"/>
          <w:szCs w:val="22"/>
        </w:rPr>
      </w:pPr>
      <w:r>
        <w:rPr>
          <w:color w:val="000000"/>
          <w:sz w:val="22"/>
          <w:szCs w:val="22"/>
        </w:rPr>
        <w:t xml:space="preserve">Historicamente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Para que se possa instalar a codificação de canal em sistema de comunicação depende de dois parâmetros, potência do sinal</w:t>
      </w:r>
      <w:r w:rsidR="00904B53">
        <w:rPr>
          <w:color w:val="000000"/>
          <w:sz w:val="22"/>
          <w:szCs w:val="22"/>
        </w:rPr>
        <w:t xml:space="preserve"> e largura de banda. </w:t>
      </w:r>
      <w:r w:rsidR="00BC7E9F">
        <w:rPr>
          <w:color w:val="000000"/>
          <w:sz w:val="22"/>
          <w:szCs w:val="22"/>
        </w:rPr>
        <w:t xml:space="preserve">Assim, caso se queira melhorar a taxa de erro de bit (BER) sem eu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comunicação já utilizam essa prática de forma transparente.</w:t>
      </w:r>
    </w:p>
    <w:p w:rsidR="00BC7E9F" w:rsidRDefault="00BC7E9F" w:rsidP="0008773F">
      <w:pPr>
        <w:pStyle w:val="TCC0CorpoTexto"/>
        <w:tabs>
          <w:tab w:val="clear" w:pos="0"/>
        </w:tabs>
        <w:jc w:val="left"/>
        <w:rPr>
          <w:color w:val="000000"/>
          <w:sz w:val="22"/>
          <w:szCs w:val="22"/>
        </w:rPr>
      </w:pPr>
      <w:r>
        <w:rPr>
          <w:color w:val="000000"/>
          <w:sz w:val="22"/>
          <w:szCs w:val="22"/>
        </w:rPr>
        <w:t xml:space="preserve">Há basicamente dois objetivos do processo de codificação de canal. O primeiro é detectar o erro e solicitar a retransmissão de pacotes e o segundo é a correção dos bits com erro. </w:t>
      </w:r>
      <w:r w:rsidR="00D23B52">
        <w:rPr>
          <w:color w:val="000000"/>
          <w:sz w:val="22"/>
          <w:szCs w:val="22"/>
        </w:rPr>
        <w:t>A implantação de um tipo ou outro depende do tipo e da complexidade do sistema.</w:t>
      </w:r>
    </w:p>
    <w:p w:rsidR="00D23B52" w:rsidRDefault="00D23B52" w:rsidP="00D23B52">
      <w:pPr>
        <w:pStyle w:val="TCCSubttuloNvel3"/>
        <w:rPr>
          <w:rFonts w:ascii="Times New Roman" w:hAnsi="Times New Roman"/>
          <w:sz w:val="24"/>
          <w:szCs w:val="24"/>
          <w:lang w:val="pt-BR"/>
        </w:rPr>
      </w:pPr>
      <w:r>
        <w:rPr>
          <w:rFonts w:ascii="Times New Roman" w:hAnsi="Times New Roman"/>
          <w:sz w:val="24"/>
          <w:szCs w:val="24"/>
          <w:lang w:val="pt-BR"/>
        </w:rPr>
        <w:t>Codificadores de Bloco</w:t>
      </w:r>
    </w:p>
    <w:p w:rsidR="00D23B52" w:rsidRDefault="00D23B52" w:rsidP="00D23B52">
      <w:pPr>
        <w:pStyle w:val="TCC0CorpoTexto"/>
        <w:rPr>
          <w:sz w:val="22"/>
          <w:szCs w:val="22"/>
        </w:rPr>
      </w:pPr>
      <w:r w:rsidRPr="00D23B52">
        <w:rPr>
          <w:sz w:val="22"/>
          <w:szCs w:val="22"/>
        </w:rPr>
        <w:t xml:space="preserve">Em códigos de bloco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w:t>
      </w:r>
      <w:r w:rsidR="00E72272">
        <w:rPr>
          <w:sz w:val="22"/>
          <w:szCs w:val="22"/>
        </w:rPr>
        <w:lastRenderedPageBreak/>
        <w:t>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paridade o código fica com da Figura 15.</w:t>
      </w:r>
    </w:p>
    <w:p w:rsidR="00D23B52" w:rsidRDefault="00C747A4" w:rsidP="00D23B52">
      <w:pPr>
        <w:pStyle w:val="TCC0CorpoTexto"/>
        <w:tabs>
          <w:tab w:val="clear" w:pos="0"/>
        </w:tabs>
        <w:ind w:firstLine="0"/>
        <w:jc w:val="left"/>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m:oMathPara>
    </w:p>
    <w:p w:rsidR="00C747A4" w:rsidRDefault="00C747A4" w:rsidP="00D23B52">
      <w:pPr>
        <w:pStyle w:val="TCC0CorpoTexto"/>
        <w:tabs>
          <w:tab w:val="clear" w:pos="0"/>
        </w:tabs>
        <w:ind w:firstLine="0"/>
        <w:jc w:val="left"/>
        <w:rPr>
          <w:sz w:val="22"/>
          <w:szCs w:val="22"/>
        </w:rPr>
      </w:pPr>
      <w:r>
        <w:rPr>
          <w:noProof/>
        </w:rPr>
        <mc:AlternateContent>
          <mc:Choice Requires="wps">
            <w:drawing>
              <wp:anchor distT="0" distB="0" distL="114300" distR="114300" simplePos="0" relativeHeight="251705856" behindDoc="0" locked="0" layoutInCell="1" allowOverlap="1" wp14:anchorId="5B0B5BA3" wp14:editId="5DC7760C">
                <wp:simplePos x="0" y="0"/>
                <wp:positionH relativeFrom="column">
                  <wp:posOffset>1921841</wp:posOffset>
                </wp:positionH>
                <wp:positionV relativeFrom="paragraph">
                  <wp:posOffset>1905</wp:posOffset>
                </wp:positionV>
                <wp:extent cx="2154804" cy="298450"/>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2154804" cy="298450"/>
                        </a:xfrm>
                        <a:prstGeom prst="rect">
                          <a:avLst/>
                        </a:prstGeom>
                        <a:solidFill>
                          <a:prstClr val="white"/>
                        </a:solidFill>
                        <a:ln>
                          <a:noFill/>
                        </a:ln>
                        <a:effectLst/>
                      </wps:spPr>
                      <wps:txbx>
                        <w:txbxContent>
                          <w:p w:rsidR="00955857" w:rsidRPr="00C70457" w:rsidRDefault="00955857"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39" o:spid="_x0000_s1067" type="#_x0000_t202" style="position:absolute;margin-left:151.35pt;margin-top:.15pt;width:169.65pt;height:23.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" stroked="f">
                <v:textbox style="mso-fit-shape-to-text:t" inset="0,0,0,0">
                  <w:txbxContent>
                    <w:p w:rsidR="00955857" w:rsidRPr="00C70457" w:rsidRDefault="00955857"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v:textbox>
              </v:shape>
            </w:pict>
          </mc:Fallback>
        </mc:AlternateContent>
      </w:r>
    </w:p>
    <w:p w:rsidR="00C747A4" w:rsidRDefault="00C747A4" w:rsidP="00D23B52">
      <w:pPr>
        <w:pStyle w:val="TCC0CorpoTexto"/>
        <w:tabs>
          <w:tab w:val="clear" w:pos="0"/>
        </w:tabs>
        <w:ind w:firstLine="0"/>
        <w:jc w:val="left"/>
        <w:rPr>
          <w:color w:val="000000"/>
          <w:sz w:val="22"/>
          <w:szCs w:val="22"/>
        </w:rPr>
      </w:pPr>
      <w:r>
        <w:rPr>
          <w:color w:val="000000"/>
          <w:sz w:val="22"/>
          <w:szCs w:val="22"/>
        </w:rPr>
        <w:t xml:space="preserve">Usando a notação matricial podemos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Pr>
          <w:color w:val="000000"/>
          <w:sz w:val="22"/>
          <w:szCs w:val="22"/>
        </w:rPr>
        <w:t xml:space="preserve"> componentes, </w:t>
      </w:r>
      <w:proofErr w:type="gramStart"/>
      <w:r>
        <w:rPr>
          <w:color w:val="000000"/>
          <w:sz w:val="22"/>
          <w:szCs w:val="22"/>
        </w:rPr>
        <w:t>as seguinte</w:t>
      </w:r>
      <w:proofErr w:type="gramEnd"/>
      <w:r>
        <w:rPr>
          <w:color w:val="000000"/>
          <w:sz w:val="22"/>
          <w:szCs w:val="22"/>
        </w:rPr>
        <w:t xml:space="preserve"> maneira,</w:t>
      </w:r>
    </w:p>
    <w:p w:rsidR="00C747A4" w:rsidRDefault="00C747A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m:oMathPara>
    </w:p>
    <w:p w:rsidR="00D23B52" w:rsidRDefault="00376DD8" w:rsidP="00376DD8">
      <w:pPr>
        <w:pStyle w:val="TCC0CorpoTexto"/>
        <w:tabs>
          <w:tab w:val="clear" w:pos="0"/>
        </w:tabs>
        <w:ind w:firstLine="0"/>
        <w:jc w:val="center"/>
        <w:rPr>
          <w:color w:val="000000"/>
          <w:sz w:val="22"/>
          <w:szCs w:val="22"/>
        </w:rPr>
      </w:pPr>
      <w:r>
        <w:rPr>
          <w:color w:val="000000"/>
          <w:sz w:val="22"/>
          <w:szCs w:val="22"/>
        </w:rPr>
        <w:t>Equação 24</w:t>
      </w:r>
    </w:p>
    <w:p w:rsidR="00D23B52" w:rsidRDefault="00F52144" w:rsidP="00D23B52">
      <w:pPr>
        <w:pStyle w:val="TCC0CorpoTexto"/>
        <w:tabs>
          <w:tab w:val="clear" w:pos="0"/>
        </w:tabs>
        <w:ind w:firstLine="0"/>
        <w:jc w:val="left"/>
        <w:rPr>
          <w:color w:val="000000"/>
          <w:sz w:val="22"/>
          <w:szCs w:val="22"/>
        </w:rPr>
      </w:pPr>
      <w:r>
        <w:rPr>
          <w:color w:val="000000"/>
          <w:sz w:val="22"/>
          <w:szCs w:val="22"/>
        </w:rPr>
        <w:t>Podemos assim, definir a matriz de paridade como segue,</w:t>
      </w:r>
    </w:p>
    <w:p w:rsidR="00F52144" w:rsidRPr="00F52144" w:rsidRDefault="00F5214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b=mP</m:t>
          </m:r>
        </m:oMath>
      </m:oMathPara>
    </w:p>
    <w:p w:rsidR="00F52144" w:rsidRDefault="00F52144" w:rsidP="00F52144">
      <w:pPr>
        <w:pStyle w:val="TCC0CorpoTexto"/>
        <w:tabs>
          <w:tab w:val="clear" w:pos="0"/>
        </w:tabs>
        <w:ind w:firstLine="0"/>
        <w:jc w:val="center"/>
        <w:rPr>
          <w:color w:val="000000"/>
          <w:sz w:val="22"/>
          <w:szCs w:val="22"/>
        </w:rPr>
      </w:pPr>
      <w:r>
        <w:rPr>
          <w:color w:val="000000"/>
          <w:sz w:val="22"/>
          <w:szCs w:val="22"/>
        </w:rPr>
        <w:t>Equação 25</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bits da mensagem, assim temos um código da seguinte forma.</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c=[b⋮m]</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26</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Pr>
          <w:color w:val="000000"/>
          <w:sz w:val="22"/>
          <w:szCs w:val="22"/>
        </w:rPr>
        <w:t xml:space="preserve"> na Equação 26 e fatorando </w:t>
      </w:r>
      <m:oMath>
        <m:r>
          <w:rPr>
            <w:rFonts w:ascii="Cambria Math" w:hAnsi="Cambria Math"/>
            <w:color w:val="000000"/>
            <w:sz w:val="22"/>
            <w:szCs w:val="22"/>
          </w:rPr>
          <m:t>m</m:t>
        </m:r>
      </m:oMath>
      <w:r>
        <w:rPr>
          <w:color w:val="000000"/>
          <w:sz w:val="22"/>
          <w:szCs w:val="22"/>
        </w:rPr>
        <w:t xml:space="preserve"> temos,</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27</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identidade. Dessa forma temos definido a matriz geradora de código como </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28</w:t>
      </w:r>
    </w:p>
    <w:p w:rsidR="00A94B5D" w:rsidRDefault="00E56546" w:rsidP="00A94B5D">
      <w:pPr>
        <w:pStyle w:val="TCC0CorpoTexto"/>
        <w:tabs>
          <w:tab w:val="clear" w:pos="0"/>
        </w:tabs>
        <w:ind w:firstLine="0"/>
        <w:rPr>
          <w:color w:val="000000"/>
          <w:sz w:val="22"/>
          <w:szCs w:val="22"/>
        </w:rPr>
      </w:pPr>
      <w:r>
        <w:rPr>
          <w:color w:val="000000"/>
          <w:sz w:val="22"/>
          <w:szCs w:val="22"/>
        </w:rPr>
        <w:lastRenderedPageBreak/>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Pr>
          <w:color w:val="000000"/>
          <w:sz w:val="22"/>
          <w:szCs w:val="22"/>
        </w:rPr>
        <w:t>. Já no receptor temos que a matriz de verificação de paridade é dada pela seguinte equação.</w:t>
      </w:r>
    </w:p>
    <w:p w:rsidR="00E56546" w:rsidRPr="00E56546" w:rsidRDefault="00E56546" w:rsidP="00A94B5D">
      <w:pPr>
        <w:pStyle w:val="TCC0CorpoTexto"/>
        <w:tabs>
          <w:tab w:val="clear" w:pos="0"/>
        </w:tabs>
        <w:ind w:firstLine="0"/>
        <w:rPr>
          <w:color w:val="000000"/>
          <w:sz w:val="22"/>
          <w:szCs w:val="22"/>
        </w:rPr>
      </w:pPr>
      <m:oMathPara>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m:oMathPara>
    </w:p>
    <w:p w:rsidR="00E56546" w:rsidRDefault="00E56546" w:rsidP="00E56546">
      <w:pPr>
        <w:pStyle w:val="TCC0CorpoTexto"/>
        <w:tabs>
          <w:tab w:val="clear" w:pos="0"/>
        </w:tabs>
        <w:ind w:firstLine="0"/>
        <w:jc w:val="center"/>
        <w:rPr>
          <w:color w:val="000000"/>
          <w:sz w:val="22"/>
          <w:szCs w:val="22"/>
        </w:rPr>
      </w:pPr>
      <w:r>
        <w:rPr>
          <w:color w:val="000000"/>
          <w:sz w:val="22"/>
          <w:szCs w:val="22"/>
        </w:rPr>
        <w:t>Equação 29</w:t>
      </w:r>
    </w:p>
    <w:p w:rsidR="00E56546" w:rsidRDefault="00E56546" w:rsidP="00A94B5D">
      <w:pPr>
        <w:pStyle w:val="TCC0CorpoTexto"/>
        <w:tabs>
          <w:tab w:val="clear" w:pos="0"/>
        </w:tabs>
        <w:ind w:firstLine="0"/>
        <w:rPr>
          <w:color w:val="000000"/>
          <w:sz w:val="22"/>
          <w:szCs w:val="22"/>
        </w:rPr>
      </w:pPr>
      <w:r>
        <w:rPr>
          <w:color w:val="000000"/>
          <w:sz w:val="22"/>
          <w:szCs w:val="22"/>
        </w:rPr>
        <w:t xml:space="preserve">Caso o produto da Equação 29 não seja igual </w:t>
      </w:r>
      <w:proofErr w:type="gramStart"/>
      <w:r>
        <w:rPr>
          <w:color w:val="000000"/>
          <w:sz w:val="22"/>
          <w:szCs w:val="22"/>
        </w:rPr>
        <w:t>a</w:t>
      </w:r>
      <w:proofErr w:type="gramEnd"/>
      <w:r>
        <w:rPr>
          <w:color w:val="000000"/>
          <w:sz w:val="22"/>
          <w:szCs w:val="22"/>
        </w:rPr>
        <w:t xml:space="preserve"> zero, significa que a mensagem contém algum erro</w:t>
      </w:r>
      <w:r w:rsidR="008B1CD2">
        <w:rPr>
          <w:color w:val="000000"/>
          <w:sz w:val="22"/>
          <w:szCs w:val="22"/>
        </w:rPr>
        <w:t xml:space="preserve"> [</w:t>
      </w:r>
      <w:r w:rsidR="008B1CD2" w:rsidRPr="00383789">
        <w:rPr>
          <w:color w:val="FF0000"/>
          <w:sz w:val="22"/>
          <w:szCs w:val="22"/>
        </w:rPr>
        <w:t xml:space="preserve">Referência </w:t>
      </w:r>
      <w:proofErr w:type="spellStart"/>
      <w:r w:rsidR="008B1CD2" w:rsidRPr="00383789">
        <w:rPr>
          <w:color w:val="FF0000"/>
          <w:sz w:val="22"/>
          <w:szCs w:val="22"/>
        </w:rPr>
        <w:t>Simom</w:t>
      </w:r>
      <w:proofErr w:type="spellEnd"/>
      <w:r w:rsidR="008B1CD2" w:rsidRPr="00383789">
        <w:rPr>
          <w:color w:val="FF0000"/>
          <w:sz w:val="22"/>
          <w:szCs w:val="22"/>
        </w:rPr>
        <w:t xml:space="preserve"> </w:t>
      </w:r>
      <w:proofErr w:type="spellStart"/>
      <w:r w:rsidR="008B1CD2" w:rsidRPr="00383789">
        <w:rPr>
          <w:color w:val="FF0000"/>
          <w:sz w:val="22"/>
          <w:szCs w:val="22"/>
        </w:rPr>
        <w:t>Haykin</w:t>
      </w:r>
      <w:proofErr w:type="spellEnd"/>
      <w:r w:rsidR="008B1CD2">
        <w:rPr>
          <w:color w:val="000000"/>
          <w:sz w:val="22"/>
          <w:szCs w:val="22"/>
        </w:rPr>
        <w:t>]</w:t>
      </w:r>
      <w:r>
        <w:rPr>
          <w:color w:val="000000"/>
          <w:sz w:val="22"/>
          <w:szCs w:val="22"/>
        </w:rPr>
        <w:t>.</w:t>
      </w:r>
    </w:p>
    <w:p w:rsidR="00E56546" w:rsidRDefault="00E56546" w:rsidP="00E56546">
      <w:pPr>
        <w:pStyle w:val="TCCSubttuloNvel3"/>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E56546" w:rsidP="00E56546">
      <w:pPr>
        <w:pStyle w:val="TCC0CorpoTexto"/>
        <w:tabs>
          <w:tab w:val="clear" w:pos="0"/>
        </w:tabs>
        <w:rPr>
          <w:color w:val="000000"/>
          <w:sz w:val="22"/>
          <w:szCs w:val="22"/>
        </w:rPr>
      </w:pPr>
      <w:r>
        <w:rPr>
          <w:color w:val="000000"/>
          <w:sz w:val="22"/>
          <w:szCs w:val="22"/>
        </w:rPr>
        <w:t>Com essa breve introdução a códigos corretores de erros percebe-se que os códigos de bloco devem ser gera</w:t>
      </w:r>
      <w:r w:rsidR="008B1CD2">
        <w:rPr>
          <w:color w:val="000000"/>
          <w:sz w:val="22"/>
          <w:szCs w:val="22"/>
        </w:rPr>
        <w:t>dos a partir de um conjunto pre</w:t>
      </w:r>
      <w:r>
        <w:rPr>
          <w:color w:val="000000"/>
          <w:sz w:val="22"/>
          <w:szCs w:val="22"/>
        </w:rPr>
        <w:t xml:space="preserve">definido de símbolos. No entanto, boa parte dos sistemas de comunicação </w:t>
      </w:r>
      <w:proofErr w:type="gramStart"/>
      <w:r>
        <w:rPr>
          <w:color w:val="000000"/>
          <w:sz w:val="22"/>
          <w:szCs w:val="22"/>
        </w:rPr>
        <w:t>a</w:t>
      </w:r>
      <w:proofErr w:type="gramEnd"/>
      <w:r>
        <w:rPr>
          <w:color w:val="000000"/>
          <w:sz w:val="22"/>
          <w:szCs w:val="22"/>
        </w:rPr>
        <w:t xml:space="preserve"> transmissão desses símbolos são feitas de forma serial. Assim, não é viável armazenar em blocos os símbolos que chegam </w:t>
      </w:r>
      <w:proofErr w:type="gramStart"/>
      <w:r>
        <w:rPr>
          <w:color w:val="000000"/>
          <w:sz w:val="22"/>
          <w:szCs w:val="22"/>
        </w:rPr>
        <w:t>em</w:t>
      </w:r>
      <w:proofErr w:type="gramEnd"/>
      <w:r>
        <w:rPr>
          <w:color w:val="000000"/>
          <w:sz w:val="22"/>
          <w:szCs w:val="22"/>
        </w:rPr>
        <w:t xml:space="preserve"> série, codifica-los e depois transmiti-los em série novamente. Por essa razão, os códigos </w:t>
      </w:r>
      <w:proofErr w:type="spellStart"/>
      <w:r>
        <w:rPr>
          <w:color w:val="000000"/>
          <w:sz w:val="22"/>
          <w:szCs w:val="22"/>
        </w:rPr>
        <w:t>convolucionais</w:t>
      </w:r>
      <w:proofErr w:type="spellEnd"/>
      <w:r>
        <w:rPr>
          <w:color w:val="000000"/>
          <w:sz w:val="22"/>
          <w:szCs w:val="22"/>
        </w:rPr>
        <w:t xml:space="preserve"> são a melhor opção</w:t>
      </w:r>
      <w:r w:rsidR="008B1CD2">
        <w:rPr>
          <w:color w:val="000000"/>
          <w:sz w:val="22"/>
          <w:szCs w:val="22"/>
        </w:rPr>
        <w:t xml:space="preserve"> [</w:t>
      </w:r>
      <w:r w:rsidR="008B1CD2" w:rsidRPr="00383789">
        <w:rPr>
          <w:color w:val="FF0000"/>
          <w:sz w:val="22"/>
          <w:szCs w:val="22"/>
        </w:rPr>
        <w:t xml:space="preserve">Referência </w:t>
      </w:r>
      <w:proofErr w:type="spellStart"/>
      <w:r w:rsidR="008B1CD2" w:rsidRPr="00383789">
        <w:rPr>
          <w:color w:val="FF0000"/>
          <w:sz w:val="22"/>
          <w:szCs w:val="22"/>
        </w:rPr>
        <w:t>Simom</w:t>
      </w:r>
      <w:proofErr w:type="spellEnd"/>
      <w:r w:rsidR="008B1CD2" w:rsidRPr="00383789">
        <w:rPr>
          <w:color w:val="FF0000"/>
          <w:sz w:val="22"/>
          <w:szCs w:val="22"/>
        </w:rPr>
        <w:t xml:space="preserve"> </w:t>
      </w:r>
      <w:proofErr w:type="spellStart"/>
      <w:r w:rsidR="008B1CD2" w:rsidRPr="00383789">
        <w:rPr>
          <w:color w:val="FF0000"/>
          <w:sz w:val="22"/>
          <w:szCs w:val="22"/>
        </w:rPr>
        <w:t>Haykin</w:t>
      </w:r>
      <w:proofErr w:type="spellEnd"/>
      <w:r w:rsidR="008B1CD2">
        <w:rPr>
          <w:color w:val="000000"/>
          <w:sz w:val="22"/>
          <w:szCs w:val="22"/>
        </w:rPr>
        <w:t>]</w:t>
      </w:r>
      <w:r>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uma máquina de estado finitos que consiste e um registrador de deslocamento de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módulo </w:t>
      </w:r>
      <w:proofErr w:type="gramStart"/>
      <w:r>
        <w:rPr>
          <w:color w:val="000000"/>
          <w:sz w:val="22"/>
          <w:szCs w:val="22"/>
        </w:rPr>
        <w:t>2</w:t>
      </w:r>
      <w:proofErr w:type="gramEnd"/>
      <w:r>
        <w:rPr>
          <w:color w:val="000000"/>
          <w:sz w:val="22"/>
          <w:szCs w:val="22"/>
        </w:rPr>
        <w:t xml:space="preserve"> e um multiplicador que serializa as saídas do somador </w:t>
      </w:r>
      <w:r w:rsidRPr="008B1CD2">
        <w:rPr>
          <w:color w:val="FF0000"/>
          <w:sz w:val="22"/>
          <w:szCs w:val="22"/>
        </w:rPr>
        <w:t xml:space="preserve">Figura </w:t>
      </w:r>
      <w:r w:rsidR="00F22CF5">
        <w:rPr>
          <w:color w:val="FF0000"/>
          <w:sz w:val="22"/>
          <w:szCs w:val="22"/>
        </w:rPr>
        <w:t>16</w:t>
      </w:r>
      <w:r>
        <w:rPr>
          <w:color w:val="000000"/>
          <w:sz w:val="22"/>
          <w:szCs w:val="22"/>
        </w:rPr>
        <w:t xml:space="preserve">. Uma sequência de mensagem de </w:t>
      </w:r>
      <m:oMath>
        <m:r>
          <w:rPr>
            <w:rFonts w:ascii="Cambria Math" w:hAnsi="Cambria Math"/>
            <w:color w:val="000000"/>
            <w:sz w:val="22"/>
            <w:szCs w:val="22"/>
          </w:rPr>
          <m:t>L</m:t>
        </m:r>
      </m:oMath>
      <w:r>
        <w:rPr>
          <w:color w:val="000000"/>
          <w:sz w:val="22"/>
          <w:szCs w:val="22"/>
        </w:rPr>
        <w:t xml:space="preserve"> bits produz uma sequência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8B1CD2" w:rsidP="00E56546">
      <w:pPr>
        <w:pStyle w:val="TCC0CorpoTexto"/>
        <w:tabs>
          <w:tab w:val="clear" w:pos="0"/>
        </w:tabs>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m:oMathPara>
    </w:p>
    <w:p w:rsidR="008B1CD2" w:rsidRDefault="008B1CD2" w:rsidP="008B1CD2">
      <w:pPr>
        <w:pStyle w:val="TCC0CorpoTexto"/>
        <w:tabs>
          <w:tab w:val="clear" w:pos="0"/>
        </w:tabs>
        <w:ind w:firstLine="0"/>
        <w:jc w:val="center"/>
        <w:rPr>
          <w:color w:val="000000"/>
          <w:sz w:val="22"/>
          <w:szCs w:val="22"/>
        </w:rPr>
      </w:pPr>
      <w:r>
        <w:rPr>
          <w:color w:val="000000"/>
          <w:sz w:val="22"/>
          <w:szCs w:val="22"/>
        </w:rPr>
        <w:t>Equação 30</w:t>
      </w:r>
    </w:p>
    <w:p w:rsidR="008B1CD2" w:rsidRDefault="008B1CD2" w:rsidP="008B1CD2">
      <w:pPr>
        <w:pStyle w:val="TCC0CorpoTexto"/>
        <w:tabs>
          <w:tab w:val="clear" w:pos="0"/>
        </w:tabs>
        <w:ind w:firstLine="0"/>
        <w:rPr>
          <w:color w:val="000000"/>
          <w:sz w:val="22"/>
          <w:szCs w:val="22"/>
        </w:rPr>
      </w:pPr>
      <w:r>
        <w:rPr>
          <w:color w:val="000000"/>
          <w:sz w:val="22"/>
          <w:szCs w:val="22"/>
        </w:rPr>
        <w:t xml:space="preserve">No geral, </w:t>
      </w:r>
      <m:oMath>
        <m:r>
          <w:rPr>
            <w:rFonts w:ascii="Cambria Math" w:hAnsi="Cambria Math"/>
            <w:color w:val="000000"/>
            <w:sz w:val="22"/>
            <w:szCs w:val="22"/>
          </w:rPr>
          <m:t>L≫M</m:t>
        </m:r>
      </m:oMath>
      <w:r>
        <w:rPr>
          <w:color w:val="000000"/>
          <w:sz w:val="22"/>
          <w:szCs w:val="22"/>
        </w:rPr>
        <w:t xml:space="preserve"> então, a taxa de código fica da seguinte maneira.</w:t>
      </w:r>
    </w:p>
    <w:p w:rsidR="008B1CD2" w:rsidRPr="008B1CD2" w:rsidRDefault="008B1CD2" w:rsidP="008B1CD2">
      <w:pPr>
        <w:pStyle w:val="TCC0CorpoTexto"/>
        <w:tabs>
          <w:tab w:val="clear" w:pos="0"/>
        </w:tabs>
        <w:ind w:firstLine="0"/>
        <w:rPr>
          <w:color w:val="000000"/>
          <w:sz w:val="22"/>
          <w:szCs w:val="22"/>
        </w:rPr>
      </w:pPr>
      <m:oMathPara>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m:oMathPara>
    </w:p>
    <w:p w:rsidR="008B1CD2" w:rsidRDefault="008B1CD2" w:rsidP="008B1CD2">
      <w:pPr>
        <w:pStyle w:val="TCC0CorpoTexto"/>
        <w:tabs>
          <w:tab w:val="clear" w:pos="0"/>
        </w:tabs>
        <w:ind w:firstLine="0"/>
        <w:jc w:val="center"/>
        <w:rPr>
          <w:color w:val="000000"/>
          <w:sz w:val="22"/>
          <w:szCs w:val="22"/>
        </w:rPr>
      </w:pPr>
      <w:r>
        <w:rPr>
          <w:color w:val="000000"/>
          <w:sz w:val="22"/>
          <w:szCs w:val="22"/>
        </w:rPr>
        <w:t>Equação 31</w:t>
      </w:r>
    </w:p>
    <w:p w:rsidR="008B1CD2"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convolucionais</w:t>
      </w:r>
      <w:proofErr w:type="spellEnd"/>
      <w:r>
        <w:rPr>
          <w:color w:val="000000"/>
          <w:sz w:val="22"/>
          <w:szCs w:val="22"/>
        </w:rPr>
        <w:t xml:space="preserve"> são sistemáticos, diferentes dos códigos de bloco, que são preferencialmente </w:t>
      </w:r>
      <w:proofErr w:type="gramStart"/>
      <w:r>
        <w:rPr>
          <w:color w:val="000000"/>
          <w:sz w:val="22"/>
          <w:szCs w:val="22"/>
        </w:rPr>
        <w:t>não-sistemáticos</w:t>
      </w:r>
      <w:proofErr w:type="gramEnd"/>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Podemos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é multiplexado na saída, podemos caracterizar cada </w:t>
      </w:r>
      <w:r>
        <w:rPr>
          <w:color w:val="000000"/>
          <w:sz w:val="22"/>
          <w:szCs w:val="22"/>
        </w:rPr>
        <w:lastRenderedPageBreak/>
        <w:t>percurso por um polinômio gerador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Pr="008B64C9" w:rsidRDefault="00955857" w:rsidP="0061388C">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m:oMathPara>
    </w:p>
    <w:p w:rsidR="008B64C9" w:rsidRDefault="008B64C9" w:rsidP="008B64C9">
      <w:pPr>
        <w:pStyle w:val="TCC0CorpoTexto"/>
        <w:tabs>
          <w:tab w:val="clear" w:pos="0"/>
        </w:tabs>
        <w:ind w:firstLine="0"/>
        <w:jc w:val="center"/>
        <w:rPr>
          <w:color w:val="000000"/>
          <w:sz w:val="22"/>
          <w:szCs w:val="22"/>
        </w:rPr>
      </w:pPr>
      <w:r>
        <w:rPr>
          <w:color w:val="000000"/>
          <w:sz w:val="22"/>
          <w:szCs w:val="22"/>
        </w:rPr>
        <w:t>Equação 32</w:t>
      </w:r>
    </w:p>
    <w:p w:rsidR="008B64C9" w:rsidRDefault="008B64C9" w:rsidP="008B64C9">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D</m:t>
        </m:r>
      </m:oMath>
      <w:r>
        <w:rPr>
          <w:color w:val="000000"/>
          <w:sz w:val="22"/>
          <w:szCs w:val="22"/>
        </w:rPr>
        <w:t xml:space="preserve"> indica a variável de retardo unitário.</w:t>
      </w:r>
    </w:p>
    <w:p w:rsidR="0071586E" w:rsidRDefault="0071586E" w:rsidP="008B64C9">
      <w:pPr>
        <w:pStyle w:val="TCC0CorpoTexto"/>
        <w:tabs>
          <w:tab w:val="clear" w:pos="0"/>
        </w:tabs>
        <w:ind w:firstLine="0"/>
        <w:rPr>
          <w:color w:val="000000"/>
          <w:sz w:val="22"/>
          <w:szCs w:val="22"/>
        </w:rPr>
      </w:pPr>
    </w:p>
    <w:p w:rsidR="00F22CF5" w:rsidRDefault="00F22CF5" w:rsidP="008B64C9">
      <w:pPr>
        <w:pStyle w:val="TCC0CorpoTexto"/>
        <w:tabs>
          <w:tab w:val="clear" w:pos="0"/>
        </w:tabs>
        <w:ind w:firstLine="0"/>
        <w:rPr>
          <w:color w:val="000000"/>
          <w:sz w:val="22"/>
          <w:szCs w:val="22"/>
        </w:rPr>
      </w:pPr>
    </w:p>
    <w:p w:rsidR="00F22CF5" w:rsidRDefault="00F22CF5" w:rsidP="008B64C9">
      <w:pPr>
        <w:pStyle w:val="TCC0CorpoTexto"/>
        <w:tabs>
          <w:tab w:val="clear" w:pos="0"/>
        </w:tabs>
        <w:ind w:firstLine="0"/>
        <w:rPr>
          <w:color w:val="000000"/>
          <w:sz w:val="22"/>
          <w:szCs w:val="22"/>
        </w:rPr>
      </w:pPr>
    </w:p>
    <w:p w:rsidR="00F22CF5" w:rsidRDefault="00F22CF5" w:rsidP="008B64C9">
      <w:pPr>
        <w:pStyle w:val="TCC0CorpoTexto"/>
        <w:tabs>
          <w:tab w:val="clear" w:pos="0"/>
        </w:tabs>
        <w:ind w:firstLine="0"/>
        <w:rPr>
          <w:color w:val="000000"/>
          <w:sz w:val="22"/>
          <w:szCs w:val="22"/>
        </w:rPr>
      </w:pPr>
    </w:p>
    <w:p w:rsidR="002E7BAC" w:rsidRDefault="002E7BAC" w:rsidP="008B64C9">
      <w:pPr>
        <w:pStyle w:val="TCC0CorpoTexto"/>
        <w:tabs>
          <w:tab w:val="clear" w:pos="0"/>
        </w:tabs>
        <w:ind w:firstLine="0"/>
        <w:rPr>
          <w:color w:val="000000"/>
          <w:sz w:val="22"/>
          <w:szCs w:val="22"/>
        </w:rPr>
      </w:pPr>
    </w:p>
    <w:p w:rsidR="00F22CF5" w:rsidRDefault="00F22CF5" w:rsidP="008B64C9">
      <w:pPr>
        <w:pStyle w:val="TCC0CorpoTexto"/>
        <w:tabs>
          <w:tab w:val="clear" w:pos="0"/>
        </w:tabs>
        <w:ind w:firstLine="0"/>
        <w:rPr>
          <w:color w:val="000000"/>
          <w:sz w:val="22"/>
          <w:szCs w:val="22"/>
        </w:rPr>
      </w:pPr>
    </w:p>
    <w:p w:rsidR="00F22CF5" w:rsidRDefault="00F22CF5" w:rsidP="008B64C9">
      <w:pPr>
        <w:pStyle w:val="TCC0CorpoTexto"/>
        <w:tabs>
          <w:tab w:val="clear" w:pos="0"/>
        </w:tabs>
        <w:ind w:firstLine="0"/>
        <w:rPr>
          <w:color w:val="000000"/>
          <w:sz w:val="22"/>
          <w:szCs w:val="22"/>
        </w:rPr>
      </w:pPr>
    </w:p>
    <w:p w:rsidR="0071586E" w:rsidRDefault="0071586E" w:rsidP="0071586E">
      <w:pPr>
        <w:pStyle w:val="TCC0CorpoTexto"/>
        <w:tabs>
          <w:tab w:val="clear" w:pos="0"/>
        </w:tabs>
        <w:ind w:firstLine="0"/>
        <w:jc w:val="center"/>
        <w:rPr>
          <w:color w:val="FF0000"/>
          <w:sz w:val="22"/>
          <w:szCs w:val="22"/>
        </w:rPr>
      </w:pPr>
      <w:r w:rsidRPr="0071586E">
        <w:rPr>
          <w:color w:val="FF0000"/>
          <w:sz w:val="22"/>
          <w:szCs w:val="22"/>
        </w:rPr>
        <w:t>Figura 16</w:t>
      </w:r>
    </w:p>
    <w:p w:rsidR="0071586E" w:rsidRPr="0071586E" w:rsidRDefault="0071586E" w:rsidP="0071586E">
      <w:pPr>
        <w:pStyle w:val="TCC0CorpoTexto"/>
        <w:tabs>
          <w:tab w:val="clear" w:pos="0"/>
        </w:tabs>
        <w:ind w:firstLine="0"/>
        <w:rPr>
          <w:color w:val="FF0000"/>
          <w:sz w:val="22"/>
          <w:szCs w:val="22"/>
        </w:rPr>
      </w:pPr>
      <w:r w:rsidRPr="0071586E">
        <w:rPr>
          <w:color w:val="FF0000"/>
          <w:sz w:val="22"/>
          <w:szCs w:val="22"/>
        </w:rPr>
        <w:t>Polinômio gerador de cada percurso do codificador</w:t>
      </w:r>
    </w:p>
    <w:p w:rsidR="0071586E" w:rsidRDefault="0071586E" w:rsidP="0071586E">
      <w:pPr>
        <w:pStyle w:val="TCC0CorpoTexto"/>
        <w:tabs>
          <w:tab w:val="clear" w:pos="0"/>
        </w:tabs>
        <w:ind w:firstLine="0"/>
        <w:rPr>
          <w:sz w:val="22"/>
          <w:szCs w:val="22"/>
        </w:rPr>
      </w:pPr>
      <w:r w:rsidRPr="0071586E">
        <w:rPr>
          <w:color w:val="FF0000"/>
          <w:sz w:val="22"/>
          <w:szCs w:val="22"/>
        </w:rPr>
        <w:t>Equação 33</w:t>
      </w:r>
    </w:p>
    <w:p w:rsidR="0071586E" w:rsidRDefault="0071586E" w:rsidP="0071586E">
      <w:pPr>
        <w:pStyle w:val="TCCSubttuloNvel3"/>
        <w:rPr>
          <w:rFonts w:ascii="Times New Roman" w:hAnsi="Times New Roman"/>
          <w:sz w:val="24"/>
          <w:szCs w:val="24"/>
          <w:lang w:val="pt-BR"/>
        </w:rPr>
      </w:pPr>
      <w:r>
        <w:rPr>
          <w:rFonts w:ascii="Times New Roman" w:hAnsi="Times New Roman"/>
          <w:sz w:val="24"/>
          <w:szCs w:val="24"/>
          <w:lang w:val="pt-BR"/>
        </w:rPr>
        <w:t>Códigos LDPC</w:t>
      </w:r>
    </w:p>
    <w:p w:rsidR="001A44BB" w:rsidRDefault="0071586E" w:rsidP="001A44BB">
      <w:pPr>
        <w:pStyle w:val="TCC0CorpoTexto"/>
        <w:tabs>
          <w:tab w:val="clear" w:pos="0"/>
        </w:tabs>
        <w:rPr>
          <w:sz w:val="22"/>
          <w:szCs w:val="22"/>
        </w:rPr>
      </w:pPr>
      <w:r>
        <w:rPr>
          <w:sz w:val="22"/>
          <w:szCs w:val="22"/>
        </w:rPr>
        <w:t>Com o objetivo de se aproximar do limite teórico da capacidade de canal de Shannon, muitas estrutura algébricas foram desenvolvidas para construção de codificadores.</w:t>
      </w:r>
      <w:r w:rsidR="00E352A9">
        <w:rPr>
          <w:sz w:val="22"/>
          <w:szCs w:val="22"/>
        </w:rPr>
        <w:t xml:space="preserve"> No entanto, segundo essa abordagem de códigos de bloco e códigos </w:t>
      </w:r>
      <w:proofErr w:type="spellStart"/>
      <w:r w:rsidR="00E352A9">
        <w:rPr>
          <w:sz w:val="22"/>
          <w:szCs w:val="22"/>
        </w:rPr>
        <w:t>convolucionais</w:t>
      </w:r>
      <w:proofErr w:type="spellEnd"/>
      <w:r w:rsidR="00E352A9">
        <w:rPr>
          <w:sz w:val="22"/>
          <w:szCs w:val="22"/>
        </w:rPr>
        <w:t xml:space="preserve"> os projetistas esbarraram no aumento da complexidade computacional de um decodificador de probabilidade máxima que subiu exponencialmente.</w:t>
      </w:r>
      <w:r w:rsidR="001A44BB">
        <w:rPr>
          <w:sz w:val="22"/>
          <w:szCs w:val="22"/>
        </w:rPr>
        <w:t xml:space="preserve"> Com esse cenário, surge os </w:t>
      </w:r>
      <w:r w:rsidR="00022283">
        <w:rPr>
          <w:sz w:val="22"/>
          <w:szCs w:val="22"/>
        </w:rPr>
        <w:t>Códigos Turbo</w:t>
      </w:r>
      <w:r w:rsidR="003F67F1">
        <w:rPr>
          <w:sz w:val="22"/>
          <w:szCs w:val="22"/>
        </w:rPr>
        <w:t>s</w:t>
      </w:r>
      <w:r w:rsidR="00022283">
        <w:rPr>
          <w:sz w:val="22"/>
          <w:szCs w:val="22"/>
        </w:rPr>
        <w:t xml:space="preserve"> e os Códigos de Verificação de Paridade de Baixa Densidade </w:t>
      </w:r>
      <w:r w:rsidR="00F47484">
        <w:rPr>
          <w:sz w:val="22"/>
          <w:szCs w:val="22"/>
        </w:rPr>
        <w:t xml:space="preserve">(LDPC) </w:t>
      </w:r>
      <w:r w:rsidR="00022283">
        <w:rPr>
          <w:sz w:val="22"/>
          <w:szCs w:val="22"/>
        </w:rPr>
        <w:t>foram os que largaram na frente, pois trouxeram uma nova abordagem para construção e decodificação de bons códigos com uma complexidade possível [4].</w:t>
      </w:r>
    </w:p>
    <w:p w:rsidR="00F010F9" w:rsidRDefault="00F010F9" w:rsidP="001A44BB">
      <w:pPr>
        <w:pStyle w:val="TCC0CorpoTexto"/>
        <w:tabs>
          <w:tab w:val="clear" w:pos="0"/>
        </w:tabs>
        <w:rPr>
          <w:sz w:val="22"/>
          <w:szCs w:val="22"/>
        </w:rPr>
      </w:pPr>
    </w:p>
    <w:p w:rsidR="00F010F9" w:rsidRDefault="00F010F9" w:rsidP="001A44BB">
      <w:pPr>
        <w:pStyle w:val="TCC0CorpoTexto"/>
        <w:tabs>
          <w:tab w:val="clear" w:pos="0"/>
        </w:tabs>
        <w:rPr>
          <w:sz w:val="22"/>
          <w:szCs w:val="22"/>
        </w:rPr>
      </w:pPr>
    </w:p>
    <w:p w:rsidR="00955857" w:rsidRDefault="00955857" w:rsidP="00955857">
      <w:pPr>
        <w:pStyle w:val="TCCTtuloNvel1numerado"/>
        <w:tabs>
          <w:tab w:val="clear" w:pos="432"/>
          <w:tab w:val="left" w:pos="360"/>
        </w:tabs>
        <w:ind w:left="360" w:hanging="360"/>
        <w:rPr>
          <w:rFonts w:ascii="Times New Roman" w:hAnsi="Times New Roman"/>
          <w:sz w:val="24"/>
          <w:szCs w:val="24"/>
        </w:rPr>
      </w:pPr>
      <w:r>
        <w:rPr>
          <w:rFonts w:ascii="Times New Roman" w:hAnsi="Times New Roman"/>
          <w:sz w:val="24"/>
          <w:szCs w:val="24"/>
        </w:rPr>
        <w:lastRenderedPageBreak/>
        <w:t>PROJETO</w:t>
      </w:r>
    </w:p>
    <w:p w:rsidR="00955857" w:rsidRDefault="00955857" w:rsidP="00955857">
      <w:pPr>
        <w:pStyle w:val="TCC0CorpoTexto"/>
        <w:rPr>
          <w:sz w:val="22"/>
          <w:szCs w:val="22"/>
        </w:rPr>
      </w:pPr>
      <w:r w:rsidRPr="00820DF0">
        <w:rPr>
          <w:sz w:val="22"/>
          <w:szCs w:val="22"/>
        </w:rPr>
        <w:t>A simulação do sistema IEEE 802.11</w:t>
      </w:r>
      <w:proofErr w:type="gramStart"/>
      <w:r w:rsidRPr="00820DF0">
        <w:rPr>
          <w:sz w:val="22"/>
          <w:szCs w:val="22"/>
        </w:rPr>
        <w:t>ac</w:t>
      </w:r>
      <w:proofErr w:type="gramEnd"/>
      <w:r w:rsidRPr="00820DF0">
        <w:rPr>
          <w:sz w:val="22"/>
          <w:szCs w:val="22"/>
        </w:rPr>
        <w:t xml:space="preserve"> foi realizada com o </w:t>
      </w:r>
      <w:proofErr w:type="spellStart"/>
      <w:r w:rsidRPr="00820DF0">
        <w:rPr>
          <w:sz w:val="22"/>
          <w:szCs w:val="22"/>
        </w:rPr>
        <w:t>Simulink</w:t>
      </w:r>
      <w:proofErr w:type="spellEnd"/>
      <w:r w:rsidRPr="00820DF0">
        <w:rPr>
          <w:sz w:val="22"/>
          <w:szCs w:val="22"/>
        </w:rPr>
        <w:t xml:space="preserve"> que é uma toolbox do </w:t>
      </w:r>
      <w:proofErr w:type="spellStart"/>
      <w:r w:rsidRPr="00820DF0">
        <w:rPr>
          <w:sz w:val="22"/>
          <w:szCs w:val="22"/>
        </w:rPr>
        <w:t>Matlab</w:t>
      </w:r>
      <w:proofErr w:type="spellEnd"/>
      <w:r w:rsidRPr="00820DF0">
        <w:rPr>
          <w:sz w:val="22"/>
          <w:szCs w:val="22"/>
        </w:rPr>
        <w:t xml:space="preserve"> do tipo </w:t>
      </w:r>
      <w:proofErr w:type="spellStart"/>
      <w:r w:rsidRPr="00820DF0">
        <w:rPr>
          <w:sz w:val="22"/>
          <w:szCs w:val="22"/>
        </w:rPr>
        <w:t>Drag</w:t>
      </w:r>
      <w:proofErr w:type="spellEnd"/>
      <w:r w:rsidRPr="00820DF0">
        <w:rPr>
          <w:sz w:val="22"/>
          <w:szCs w:val="22"/>
        </w:rPr>
        <w:t xml:space="preserve"> </w:t>
      </w:r>
      <w:proofErr w:type="spellStart"/>
      <w:r w:rsidRPr="00820DF0">
        <w:rPr>
          <w:sz w:val="22"/>
          <w:szCs w:val="22"/>
        </w:rPr>
        <w:t>and</w:t>
      </w:r>
      <w:proofErr w:type="spellEnd"/>
      <w:r w:rsidR="00820DF0">
        <w:rPr>
          <w:sz w:val="22"/>
          <w:szCs w:val="22"/>
        </w:rPr>
        <w:t xml:space="preserve"> </w:t>
      </w:r>
      <w:proofErr w:type="spellStart"/>
      <w:r w:rsidR="00820DF0">
        <w:rPr>
          <w:sz w:val="22"/>
          <w:szCs w:val="22"/>
        </w:rPr>
        <w:t>Drop</w:t>
      </w:r>
      <w:proofErr w:type="spellEnd"/>
      <w:r w:rsidR="00820DF0">
        <w:rPr>
          <w:sz w:val="22"/>
          <w:szCs w:val="22"/>
        </w:rPr>
        <w:t>, ou seja, há vários blocos</w:t>
      </w:r>
      <w:r w:rsidRPr="00820DF0">
        <w:rPr>
          <w:sz w:val="22"/>
          <w:szCs w:val="22"/>
        </w:rPr>
        <w:t xml:space="preserve"> que executam os mais variados tipos de funções que vão desde somar até a realização de processamento de sinais. Dessa forma é possível combinar essa</w:t>
      </w:r>
      <w:r w:rsidR="00820DF0" w:rsidRPr="00820DF0">
        <w:rPr>
          <w:sz w:val="22"/>
          <w:szCs w:val="22"/>
        </w:rPr>
        <w:t>s</w:t>
      </w:r>
      <w:r w:rsidRPr="00820DF0">
        <w:rPr>
          <w:sz w:val="22"/>
          <w:szCs w:val="22"/>
        </w:rPr>
        <w:t xml:space="preserve"> funções e realizar</w:t>
      </w:r>
      <w:r w:rsidR="00820DF0" w:rsidRPr="00820DF0">
        <w:rPr>
          <w:sz w:val="22"/>
          <w:szCs w:val="22"/>
        </w:rPr>
        <w:t xml:space="preserve"> simulações complexas. </w:t>
      </w:r>
      <w:r w:rsidR="00820DF0">
        <w:rPr>
          <w:sz w:val="22"/>
          <w:szCs w:val="22"/>
        </w:rPr>
        <w:t xml:space="preserve">As saídas podem ser dadas em forma de gráficos, vetores e até animações trazendo, assim, uma forma muito interessante de se analisar os dados. O esquema de simulação da tecnologia estudada nesse trabalho é apresentado na Figura 17. Como visto, a Figura 17 mostra </w:t>
      </w:r>
      <w:proofErr w:type="gramStart"/>
      <w:r w:rsidR="00820DF0">
        <w:rPr>
          <w:sz w:val="22"/>
          <w:szCs w:val="22"/>
        </w:rPr>
        <w:t>desde da</w:t>
      </w:r>
      <w:proofErr w:type="gramEnd"/>
      <w:r w:rsidR="00820DF0">
        <w:rPr>
          <w:sz w:val="22"/>
          <w:szCs w:val="22"/>
        </w:rPr>
        <w:t xml:space="preserve"> geração dos bits, passando pelo processo de modulação, geração do sinal OFDM com o intervalo de guarda e transmissão do sinal no canal multipercurso do tipo Rayleigh ou Rice. Na recepção é feito o processo inverso com a adição apenas um de um equalizador que, por sua vez, tem como objetivo reduzir </w:t>
      </w:r>
      <w:r w:rsidR="00F22CF5">
        <w:rPr>
          <w:sz w:val="22"/>
          <w:szCs w:val="22"/>
        </w:rPr>
        <w:t>o máximo possível o efeito do canal de transmissão no sinal.</w:t>
      </w:r>
    </w:p>
    <w:p w:rsidR="00820DF0" w:rsidRDefault="00F22CF5" w:rsidP="00955857">
      <w:pPr>
        <w:pStyle w:val="TCC0CorpoTexto"/>
        <w:rPr>
          <w:sz w:val="22"/>
          <w:szCs w:val="22"/>
        </w:rPr>
      </w:pPr>
      <w:r>
        <w:rPr>
          <w:noProof/>
          <w:sz w:val="22"/>
          <w:szCs w:val="22"/>
        </w:rPr>
        <w:drawing>
          <wp:anchor distT="0" distB="0" distL="114300" distR="114300" simplePos="0" relativeHeight="251706880" behindDoc="0" locked="0" layoutInCell="1" allowOverlap="1" wp14:anchorId="48089189" wp14:editId="0BC4132F">
            <wp:simplePos x="0" y="0"/>
            <wp:positionH relativeFrom="column">
              <wp:posOffset>45720</wp:posOffset>
            </wp:positionH>
            <wp:positionV relativeFrom="paragraph">
              <wp:posOffset>105106</wp:posOffset>
            </wp:positionV>
            <wp:extent cx="5944987" cy="2925450"/>
            <wp:effectExtent l="0" t="0" r="0" b="8255"/>
            <wp:wrapNone/>
            <wp:docPr id="46" name="Imagem 46" descr="C:\Users\Silas\Desktop\Monografia\figuras\diagrama_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as\Desktop\Monografia\figuras\diagrama_simulaçã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987" cy="292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820DF0" w:rsidRDefault="00820DF0" w:rsidP="00955857">
      <w:pPr>
        <w:pStyle w:val="TCC0CorpoTexto"/>
        <w:rPr>
          <w:sz w:val="22"/>
          <w:szCs w:val="22"/>
        </w:rPr>
      </w:pPr>
    </w:p>
    <w:p w:rsidR="00820DF0" w:rsidRPr="00820DF0" w:rsidRDefault="00F22CF5" w:rsidP="00955857">
      <w:pPr>
        <w:pStyle w:val="TCC0CorpoTexto"/>
        <w:rPr>
          <w:sz w:val="22"/>
          <w:szCs w:val="22"/>
        </w:rPr>
      </w:pPr>
      <w:r>
        <w:rPr>
          <w:noProof/>
        </w:rPr>
        <mc:AlternateContent>
          <mc:Choice Requires="wps">
            <w:drawing>
              <wp:anchor distT="0" distB="0" distL="114300" distR="114300" simplePos="0" relativeHeight="251708928" behindDoc="0" locked="0" layoutInCell="1" allowOverlap="1" wp14:anchorId="7C20A074" wp14:editId="0AB86CB1">
                <wp:simplePos x="0" y="0"/>
                <wp:positionH relativeFrom="column">
                  <wp:posOffset>45720</wp:posOffset>
                </wp:positionH>
                <wp:positionV relativeFrom="paragraph">
                  <wp:posOffset>301294</wp:posOffset>
                </wp:positionV>
                <wp:extent cx="5944870" cy="635"/>
                <wp:effectExtent l="0" t="0" r="0" b="6350"/>
                <wp:wrapNone/>
                <wp:docPr id="47" name="Caixa de texto 47"/>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a:effectLst/>
                      </wps:spPr>
                      <wps:txbx>
                        <w:txbxContent>
                          <w:p w:rsidR="00F22CF5" w:rsidRPr="00F22CF5" w:rsidRDefault="00F22CF5" w:rsidP="00F22CF5">
                            <w:pPr>
                              <w:pStyle w:val="Legenda"/>
                              <w:rPr>
                                <w:rFonts w:ascii="Times New Roman" w:hAnsi="Times New Roman"/>
                                <w:noProof/>
                                <w:sz w:val="20"/>
                              </w:rPr>
                            </w:pPr>
                            <w:r w:rsidRPr="00F22CF5">
                              <w:rPr>
                                <w:sz w:val="20"/>
                              </w:rPr>
                              <w:t xml:space="preserve">Figure </w:t>
                            </w:r>
                            <w:r>
                              <w:rPr>
                                <w:sz w:val="20"/>
                              </w:rPr>
                              <w:t>17</w:t>
                            </w:r>
                            <w:r w:rsidRPr="00F22CF5">
                              <w:rPr>
                                <w:sz w:val="20"/>
                              </w:rPr>
                              <w:t xml:space="preserve"> - Esquema da simulação da tecnologi</w:t>
                            </w:r>
                            <w:r>
                              <w:rPr>
                                <w:sz w:val="20"/>
                              </w:rPr>
                              <w:t>a</w:t>
                            </w:r>
                            <w:r w:rsidRPr="00F22CF5">
                              <w:rPr>
                                <w:sz w:val="20"/>
                              </w:rPr>
                              <w:t xml:space="preserve"> IEEE 802.11</w:t>
                            </w:r>
                            <w:proofErr w:type="gramStart"/>
                            <w:r w:rsidRPr="00F22CF5">
                              <w:rPr>
                                <w:sz w:val="20"/>
                              </w:rPr>
                              <w:t>ac</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7" o:spid="_x0000_s1068" type="#_x0000_t202" style="position:absolute;left:0;text-align:left;margin-left:3.6pt;margin-top:23.7pt;width:468.1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" stroked="f">
                <v:textbox style="mso-fit-shape-to-text:t" inset="0,0,0,0">
                  <w:txbxContent>
                    <w:p w:rsidR="00F22CF5" w:rsidRPr="00F22CF5" w:rsidRDefault="00F22CF5" w:rsidP="00F22CF5">
                      <w:pPr>
                        <w:pStyle w:val="Legenda"/>
                        <w:rPr>
                          <w:rFonts w:ascii="Times New Roman" w:hAnsi="Times New Roman"/>
                          <w:noProof/>
                          <w:sz w:val="20"/>
                        </w:rPr>
                      </w:pPr>
                      <w:r w:rsidRPr="00F22CF5">
                        <w:rPr>
                          <w:sz w:val="20"/>
                        </w:rPr>
                        <w:t xml:space="preserve">Figure </w:t>
                      </w:r>
                      <w:r>
                        <w:rPr>
                          <w:sz w:val="20"/>
                        </w:rPr>
                        <w:t>17</w:t>
                      </w:r>
                      <w:r w:rsidRPr="00F22CF5">
                        <w:rPr>
                          <w:sz w:val="20"/>
                        </w:rPr>
                        <w:t xml:space="preserve"> - Esquema da simulação da tecnologi</w:t>
                      </w:r>
                      <w:r>
                        <w:rPr>
                          <w:sz w:val="20"/>
                        </w:rPr>
                        <w:t>a</w:t>
                      </w:r>
                      <w:r w:rsidRPr="00F22CF5">
                        <w:rPr>
                          <w:sz w:val="20"/>
                        </w:rPr>
                        <w:t xml:space="preserve"> IEEE 802.11</w:t>
                      </w:r>
                      <w:proofErr w:type="gramStart"/>
                      <w:r w:rsidRPr="00F22CF5">
                        <w:rPr>
                          <w:sz w:val="20"/>
                        </w:rPr>
                        <w:t>ac</w:t>
                      </w:r>
                      <w:proofErr w:type="gramEnd"/>
                    </w:p>
                  </w:txbxContent>
                </v:textbox>
              </v:shape>
            </w:pict>
          </mc:Fallback>
        </mc:AlternateContent>
      </w:r>
    </w:p>
    <w:p w:rsidR="00F22CF5" w:rsidRDefault="00F22CF5" w:rsidP="00F22CF5">
      <w:pPr>
        <w:pStyle w:val="TCCSubttuloNvel2"/>
        <w:numPr>
          <w:ilvl w:val="0"/>
          <w:numId w:val="0"/>
        </w:numPr>
        <w:ind w:left="720"/>
        <w:rPr>
          <w:rFonts w:ascii="Times New Roman" w:hAnsi="Times New Roman"/>
          <w:sz w:val="24"/>
          <w:szCs w:val="24"/>
        </w:rPr>
      </w:pPr>
    </w:p>
    <w:p w:rsidR="00DB2856" w:rsidRPr="008D5A9C" w:rsidRDefault="00DB2856" w:rsidP="00DB2856">
      <w:pPr>
        <w:pStyle w:val="TCCSubttuloNvel1"/>
        <w:rPr>
          <w:rFonts w:ascii="Times New Roman" w:hAnsi="Times New Roman"/>
          <w:sz w:val="24"/>
          <w:szCs w:val="24"/>
        </w:rPr>
      </w:pPr>
      <w:r>
        <w:rPr>
          <w:rFonts w:ascii="Times New Roman" w:hAnsi="Times New Roman"/>
          <w:sz w:val="24"/>
          <w:szCs w:val="24"/>
        </w:rPr>
        <w:t>simulação e resultados</w:t>
      </w:r>
    </w:p>
    <w:p w:rsidR="00F22CF5" w:rsidRPr="007E0991" w:rsidRDefault="00DB2856" w:rsidP="00F22CF5">
      <w:pPr>
        <w:pStyle w:val="TCC0CorpoTexto"/>
        <w:rPr>
          <w:sz w:val="22"/>
          <w:szCs w:val="22"/>
        </w:rPr>
      </w:pPr>
      <w:r w:rsidRPr="007E0991">
        <w:rPr>
          <w:sz w:val="22"/>
          <w:szCs w:val="22"/>
        </w:rPr>
        <w:t>Os dados extraídos da simulação são divididos em duas categorias, a primeira é a baseada na tax</w:t>
      </w:r>
      <w:r w:rsidR="002E7BAC" w:rsidRPr="007E0991">
        <w:rPr>
          <w:sz w:val="22"/>
          <w:szCs w:val="22"/>
        </w:rPr>
        <w:t>a de transmissão em relação à</w:t>
      </w:r>
      <w:r w:rsidR="000A548F" w:rsidRPr="007E0991">
        <w:rPr>
          <w:sz w:val="22"/>
          <w:szCs w:val="22"/>
        </w:rPr>
        <w:t xml:space="preserve"> RSR</w:t>
      </w:r>
      <w:r w:rsidRPr="007E0991">
        <w:rPr>
          <w:sz w:val="22"/>
          <w:szCs w:val="22"/>
        </w:rPr>
        <w:t xml:space="preserve"> e a segunda é a taxa de transmissão em relação ao EVM.</w:t>
      </w:r>
      <w:r w:rsidR="00F73210" w:rsidRPr="007E0991">
        <w:rPr>
          <w:sz w:val="22"/>
          <w:szCs w:val="22"/>
        </w:rPr>
        <w:t xml:space="preserve"> As a Figura 18 </w:t>
      </w:r>
      <w:r w:rsidR="00A93665" w:rsidRPr="007E0991">
        <w:rPr>
          <w:sz w:val="22"/>
          <w:szCs w:val="22"/>
        </w:rPr>
        <w:t>e 19 mostram exemplos da execução da simulação.</w:t>
      </w:r>
    </w:p>
    <w:p w:rsidR="002E7BAC" w:rsidRDefault="002E7BAC" w:rsidP="00F22CF5">
      <w:pPr>
        <w:pStyle w:val="TCC0CorpoTexto"/>
      </w:pPr>
    </w:p>
    <w:p w:rsidR="002E7BAC" w:rsidRDefault="002E7BAC" w:rsidP="00F22CF5">
      <w:pPr>
        <w:pStyle w:val="TCC0CorpoTexto"/>
      </w:pPr>
    </w:p>
    <w:p w:rsidR="002E7BAC" w:rsidRDefault="007E0991" w:rsidP="00F22CF5">
      <w:pPr>
        <w:pStyle w:val="TCC0CorpoTexto"/>
      </w:pPr>
      <w:r>
        <w:rPr>
          <w:noProof/>
        </w:rPr>
        <w:lastRenderedPageBreak/>
        <mc:AlternateContent>
          <mc:Choice Requires="wps">
            <w:drawing>
              <wp:anchor distT="0" distB="0" distL="114300" distR="114300" simplePos="0" relativeHeight="251712000" behindDoc="0" locked="0" layoutInCell="1" allowOverlap="1" wp14:anchorId="602E8104" wp14:editId="73185190">
                <wp:simplePos x="0" y="0"/>
                <wp:positionH relativeFrom="column">
                  <wp:posOffset>713685</wp:posOffset>
                </wp:positionH>
                <wp:positionV relativeFrom="paragraph">
                  <wp:posOffset>2680832</wp:posOffset>
                </wp:positionV>
                <wp:extent cx="4683318" cy="635"/>
                <wp:effectExtent l="0" t="0" r="3175" b="6350"/>
                <wp:wrapNone/>
                <wp:docPr id="49" name="Caixa de texto 49"/>
                <wp:cNvGraphicFramePr/>
                <a:graphic xmlns:a="http://schemas.openxmlformats.org/drawingml/2006/main">
                  <a:graphicData uri="http://schemas.microsoft.com/office/word/2010/wordprocessingShape">
                    <wps:wsp>
                      <wps:cNvSpPr txBox="1"/>
                      <wps:spPr>
                        <a:xfrm>
                          <a:off x="0" y="0"/>
                          <a:ext cx="4683318" cy="635"/>
                        </a:xfrm>
                        <a:prstGeom prst="rect">
                          <a:avLst/>
                        </a:prstGeom>
                        <a:solidFill>
                          <a:prstClr val="white"/>
                        </a:solidFill>
                        <a:ln>
                          <a:noFill/>
                        </a:ln>
                        <a:effectLst/>
                      </wps:spPr>
                      <wps:txbx>
                        <w:txbxContent>
                          <w:p w:rsidR="009052A4" w:rsidRPr="009052A4" w:rsidRDefault="009052A4"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Caixa de texto 49" o:spid="_x0000_s1069" type="#_x0000_t202" style="position:absolute;left:0;text-align:left;margin-left:56.2pt;margin-top:211.1pt;width:368.75pt;height:.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" stroked="f">
                <v:textbox style="mso-fit-shape-to-text:t" inset="0,0,0,0">
                  <w:txbxContent>
                    <w:p w:rsidR="009052A4" w:rsidRPr="009052A4" w:rsidRDefault="009052A4"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v:textbox>
              </v:shape>
            </w:pict>
          </mc:Fallback>
        </mc:AlternateContent>
      </w:r>
      <w:r w:rsidR="00F010F9">
        <w:rPr>
          <w:noProof/>
        </w:rPr>
        <w:drawing>
          <wp:anchor distT="0" distB="0" distL="114300" distR="114300" simplePos="0" relativeHeight="251709952" behindDoc="0" locked="0" layoutInCell="1" allowOverlap="1" wp14:anchorId="06FDFCB9" wp14:editId="58D4FEFA">
            <wp:simplePos x="0" y="0"/>
            <wp:positionH relativeFrom="column">
              <wp:posOffset>713105</wp:posOffset>
            </wp:positionH>
            <wp:positionV relativeFrom="paragraph">
              <wp:posOffset>635</wp:posOffset>
            </wp:positionV>
            <wp:extent cx="4683125" cy="2655570"/>
            <wp:effectExtent l="0" t="0" r="3175" b="0"/>
            <wp:wrapTopAndBottom/>
            <wp:docPr id="48" name="Imagem 48" descr="C:\Users\Silas\Desktop\Monografia\figuras\simulacao_1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as\Desktop\Monografia\figuras\simulacao_10SN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312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9052A4">
        <w:rPr>
          <w:noProof/>
        </w:rPr>
        <w:drawing>
          <wp:anchor distT="0" distB="0" distL="114300" distR="114300" simplePos="0" relativeHeight="251713024" behindDoc="0" locked="0" layoutInCell="1" allowOverlap="1" wp14:anchorId="7E469861" wp14:editId="7550C017">
            <wp:simplePos x="0" y="0"/>
            <wp:positionH relativeFrom="column">
              <wp:posOffset>713105</wp:posOffset>
            </wp:positionH>
            <wp:positionV relativeFrom="paragraph">
              <wp:posOffset>3126105</wp:posOffset>
            </wp:positionV>
            <wp:extent cx="4683125" cy="2694940"/>
            <wp:effectExtent l="0" t="0" r="3175" b="0"/>
            <wp:wrapTopAndBottom/>
            <wp:docPr id="50" name="Imagem 50" descr="C:\Users\Silas\Desktop\Monografia\figuras\simulacao_2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simulacao_20SN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3125" cy="269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10F9" w:rsidRDefault="007E0991" w:rsidP="00F010F9">
      <w:pPr>
        <w:pStyle w:val="TCC0CorpoTexto"/>
        <w:ind w:firstLine="0"/>
      </w:pPr>
      <w:r>
        <w:rPr>
          <w:noProof/>
        </w:rPr>
        <mc:AlternateContent>
          <mc:Choice Requires="wps">
            <w:drawing>
              <wp:anchor distT="0" distB="0" distL="114300" distR="114300" simplePos="0" relativeHeight="251715072" behindDoc="0" locked="0" layoutInCell="1" allowOverlap="1" wp14:anchorId="35E62020" wp14:editId="586B4982">
                <wp:simplePos x="0" y="0"/>
                <wp:positionH relativeFrom="column">
                  <wp:posOffset>713686</wp:posOffset>
                </wp:positionH>
                <wp:positionV relativeFrom="paragraph">
                  <wp:posOffset>2766005</wp:posOffset>
                </wp:positionV>
                <wp:extent cx="4635610" cy="635"/>
                <wp:effectExtent l="0" t="0" r="0" b="6350"/>
                <wp:wrapNone/>
                <wp:docPr id="51" name="Caixa de texto 51"/>
                <wp:cNvGraphicFramePr/>
                <a:graphic xmlns:a="http://schemas.openxmlformats.org/drawingml/2006/main">
                  <a:graphicData uri="http://schemas.microsoft.com/office/word/2010/wordprocessingShape">
                    <wps:wsp>
                      <wps:cNvSpPr txBox="1"/>
                      <wps:spPr>
                        <a:xfrm>
                          <a:off x="0" y="0"/>
                          <a:ext cx="4635610" cy="635"/>
                        </a:xfrm>
                        <a:prstGeom prst="rect">
                          <a:avLst/>
                        </a:prstGeom>
                        <a:solidFill>
                          <a:prstClr val="white"/>
                        </a:solidFill>
                        <a:ln>
                          <a:noFill/>
                        </a:ln>
                        <a:effectLst/>
                      </wps:spPr>
                      <wps:txbx>
                        <w:txbxContent>
                          <w:p w:rsidR="009052A4" w:rsidRPr="009052A4" w:rsidRDefault="009052A4" w:rsidP="009052A4">
                            <w:pPr>
                              <w:pStyle w:val="Legenda"/>
                              <w:rPr>
                                <w:rFonts w:ascii="Times New Roman" w:hAnsi="Times New Roman"/>
                                <w:noProof/>
                                <w:sz w:val="20"/>
                              </w:rPr>
                            </w:pPr>
                            <w:r w:rsidRPr="009052A4">
                              <w:rPr>
                                <w:sz w:val="20"/>
                              </w:rPr>
                              <w:t xml:space="preserve">Figure </w:t>
                            </w:r>
                            <w:r>
                              <w:rPr>
                                <w:sz w:val="20"/>
                              </w:rPr>
                              <w:t>19</w:t>
                            </w:r>
                            <w:r w:rsidRPr="009052A4">
                              <w:rPr>
                                <w:sz w:val="20"/>
                              </w:rPr>
                              <w:t xml:space="preserve"> - Execução da simulação com RSR </w:t>
                            </w:r>
                            <w:proofErr w:type="gramStart"/>
                            <w:r w:rsidRPr="009052A4">
                              <w:rPr>
                                <w:sz w:val="20"/>
                              </w:rPr>
                              <w:t>20dB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51" o:spid="_x0000_s1070" type="#_x0000_t202" style="position:absolute;left:0;text-align:left;margin-left:56.2pt;margin-top:217.8pt;width:365pt;height:.0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" stroked="f">
                <v:textbox style="mso-fit-shape-to-text:t" inset="0,0,0,0">
                  <w:txbxContent>
                    <w:p w:rsidR="009052A4" w:rsidRPr="009052A4" w:rsidRDefault="009052A4" w:rsidP="009052A4">
                      <w:pPr>
                        <w:pStyle w:val="Legenda"/>
                        <w:rPr>
                          <w:rFonts w:ascii="Times New Roman" w:hAnsi="Times New Roman"/>
                          <w:noProof/>
                          <w:sz w:val="20"/>
                        </w:rPr>
                      </w:pPr>
                      <w:r w:rsidRPr="009052A4">
                        <w:rPr>
                          <w:sz w:val="20"/>
                        </w:rPr>
                        <w:t xml:space="preserve">Figure </w:t>
                      </w:r>
                      <w:r>
                        <w:rPr>
                          <w:sz w:val="20"/>
                        </w:rPr>
                        <w:t>19</w:t>
                      </w:r>
                      <w:r w:rsidRPr="009052A4">
                        <w:rPr>
                          <w:sz w:val="20"/>
                        </w:rPr>
                        <w:t xml:space="preserve"> - Execução da simulação com RSR </w:t>
                      </w:r>
                      <w:proofErr w:type="gramStart"/>
                      <w:r w:rsidRPr="009052A4">
                        <w:rPr>
                          <w:sz w:val="20"/>
                        </w:rPr>
                        <w:t>20dB</w:t>
                      </w:r>
                      <w:proofErr w:type="gramEnd"/>
                    </w:p>
                  </w:txbxContent>
                </v:textbox>
              </v:shape>
            </w:pict>
          </mc:Fallback>
        </mc:AlternateContent>
      </w:r>
    </w:p>
    <w:p w:rsidR="009052A4" w:rsidRPr="007E0991" w:rsidRDefault="00F010F9" w:rsidP="00F010F9">
      <w:pPr>
        <w:pStyle w:val="TCC0CorpoTexto"/>
        <w:ind w:firstLine="0"/>
        <w:rPr>
          <w:sz w:val="22"/>
          <w:szCs w:val="22"/>
        </w:rPr>
      </w:pPr>
      <w:r w:rsidRPr="007E0991">
        <w:rPr>
          <w:noProof/>
          <w:sz w:val="22"/>
          <w:szCs w:val="22"/>
        </w:rPr>
        <w:drawing>
          <wp:anchor distT="0" distB="0" distL="114300" distR="114300" simplePos="0" relativeHeight="251716096" behindDoc="1" locked="0" layoutInCell="1" allowOverlap="1" wp14:anchorId="26EFF0EC" wp14:editId="5DFA4867">
            <wp:simplePos x="0" y="0"/>
            <wp:positionH relativeFrom="column">
              <wp:posOffset>1704340</wp:posOffset>
            </wp:positionH>
            <wp:positionV relativeFrom="paragraph">
              <wp:posOffset>300990</wp:posOffset>
            </wp:positionV>
            <wp:extent cx="2703195" cy="2233930"/>
            <wp:effectExtent l="0" t="0" r="1905" b="0"/>
            <wp:wrapTight wrapText="bothSides">
              <wp:wrapPolygon edited="0">
                <wp:start x="0" y="0"/>
                <wp:lineTo x="0" y="21367"/>
                <wp:lineTo x="21463" y="21367"/>
                <wp:lineTo x="21463" y="0"/>
                <wp:lineTo x="0" y="0"/>
              </wp:wrapPolygon>
            </wp:wrapTight>
            <wp:docPr id="52" name="Imagem 52" descr="C:\Users\Silas\Desktop\Artigo em Inglês\Artigo_IEEE802_11ac\figuras\sim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as\Desktop\Artigo em Inglês\Artigo_IEEE802_11ac\figuras\sim_20MHz.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3195" cy="2233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991">
        <w:rPr>
          <w:sz w:val="22"/>
          <w:szCs w:val="22"/>
        </w:rPr>
        <w:tab/>
        <w:t>Com os resultados obtidos foram gerados os gráficos das Figuras 20, 21, 22, 23, 24 e 25.</w:t>
      </w:r>
    </w:p>
    <w:p w:rsidR="00A93665" w:rsidRDefault="00A93665" w:rsidP="00F010F9">
      <w:pPr>
        <w:pStyle w:val="TCC0CorpoTexto"/>
        <w:ind w:firstLine="0"/>
      </w:pPr>
    </w:p>
    <w:p w:rsidR="00A93665" w:rsidRDefault="00A93665" w:rsidP="00F22CF5">
      <w:pPr>
        <w:pStyle w:val="TCC0CorpoTexto"/>
      </w:pPr>
    </w:p>
    <w:p w:rsidR="00A93665" w:rsidRDefault="00A93665" w:rsidP="00F22CF5">
      <w:pPr>
        <w:pStyle w:val="TCC0CorpoTexto"/>
      </w:pPr>
    </w:p>
    <w:p w:rsidR="00A93665" w:rsidRDefault="00A93665" w:rsidP="00F22CF5">
      <w:pPr>
        <w:pStyle w:val="TCC0CorpoTexto"/>
      </w:pPr>
    </w:p>
    <w:p w:rsidR="00A93665" w:rsidRPr="00F22CF5" w:rsidRDefault="007E0991" w:rsidP="00F22CF5">
      <w:pPr>
        <w:pStyle w:val="TCC0CorpoTexto"/>
      </w:pPr>
      <w:r>
        <w:rPr>
          <w:noProof/>
        </w:rPr>
        <mc:AlternateContent>
          <mc:Choice Requires="wps">
            <w:drawing>
              <wp:anchor distT="0" distB="0" distL="114300" distR="114300" simplePos="0" relativeHeight="251718144" behindDoc="0" locked="0" layoutInCell="1" allowOverlap="1" wp14:anchorId="65B879DF" wp14:editId="712853C6">
                <wp:simplePos x="0" y="0"/>
                <wp:positionH relativeFrom="column">
                  <wp:posOffset>1704340</wp:posOffset>
                </wp:positionH>
                <wp:positionV relativeFrom="paragraph">
                  <wp:posOffset>492125</wp:posOffset>
                </wp:positionV>
                <wp:extent cx="2703195" cy="635"/>
                <wp:effectExtent l="0" t="0" r="1905" b="0"/>
                <wp:wrapTight wrapText="bothSides">
                  <wp:wrapPolygon edited="0">
                    <wp:start x="0" y="0"/>
                    <wp:lineTo x="0" y="20366"/>
                    <wp:lineTo x="21463" y="20366"/>
                    <wp:lineTo x="21463"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7E0991" w:rsidRPr="007E0991" w:rsidRDefault="007E0991" w:rsidP="007E0991">
                            <w:pPr>
                              <w:pStyle w:val="Legenda"/>
                              <w:rPr>
                                <w:rFonts w:ascii="Times New Roman" w:hAnsi="Times New Roman"/>
                                <w:noProof/>
                                <w:sz w:val="20"/>
                              </w:rPr>
                            </w:pPr>
                            <w:r w:rsidRPr="007E0991">
                              <w:rPr>
                                <w:sz w:val="20"/>
                              </w:rPr>
                              <w:t xml:space="preserve">Figure </w:t>
                            </w:r>
                            <w:r w:rsidRPr="007E0991">
                              <w:rPr>
                                <w:sz w:val="20"/>
                              </w:rPr>
                              <w:fldChar w:fldCharType="begin"/>
                            </w:r>
                            <w:r w:rsidRPr="007E0991">
                              <w:rPr>
                                <w:sz w:val="20"/>
                              </w:rPr>
                              <w:instrText xml:space="preserve"> SEQ Figure \* ARABIC </w:instrText>
                            </w:r>
                            <w:r w:rsidRPr="007E0991">
                              <w:rPr>
                                <w:sz w:val="20"/>
                              </w:rPr>
                              <w:fldChar w:fldCharType="separate"/>
                            </w:r>
                            <w:r w:rsidR="00D92D9A">
                              <w:rPr>
                                <w:noProof/>
                                <w:sz w:val="20"/>
                              </w:rPr>
                              <w:t>2</w:t>
                            </w:r>
                            <w:r w:rsidRPr="007E0991">
                              <w:rPr>
                                <w:sz w:val="20"/>
                              </w:rPr>
                              <w:fldChar w:fldCharType="end"/>
                            </w:r>
                            <w:proofErr w:type="gramStart"/>
                            <w:r>
                              <w:rPr>
                                <w:sz w:val="20"/>
                              </w:rPr>
                              <w:t>0</w:t>
                            </w:r>
                            <w:proofErr w:type="gramEnd"/>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sidR="00125ACE">
                              <w:rPr>
                                <w:sz w:val="20"/>
                              </w:rPr>
                              <w:t xml:space="preserve"> com base na RSR</w:t>
                            </w:r>
                            <w:r w:rsidRPr="007E0991">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53" o:spid="_x0000_s1071" type="#_x0000_t202" style="position:absolute;left:0;text-align:left;margin-left:134.2pt;margin-top:38.75pt;width:212.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" stroked="f">
                <v:textbox style="mso-fit-shape-to-text:t" inset="0,0,0,0">
                  <w:txbxContent>
                    <w:p w:rsidR="007E0991" w:rsidRPr="007E0991" w:rsidRDefault="007E0991" w:rsidP="007E0991">
                      <w:pPr>
                        <w:pStyle w:val="Legenda"/>
                        <w:rPr>
                          <w:rFonts w:ascii="Times New Roman" w:hAnsi="Times New Roman"/>
                          <w:noProof/>
                          <w:sz w:val="20"/>
                        </w:rPr>
                      </w:pPr>
                      <w:r w:rsidRPr="007E0991">
                        <w:rPr>
                          <w:sz w:val="20"/>
                        </w:rPr>
                        <w:t xml:space="preserve">Figure </w:t>
                      </w:r>
                      <w:r w:rsidRPr="007E0991">
                        <w:rPr>
                          <w:sz w:val="20"/>
                        </w:rPr>
                        <w:fldChar w:fldCharType="begin"/>
                      </w:r>
                      <w:r w:rsidRPr="007E0991">
                        <w:rPr>
                          <w:sz w:val="20"/>
                        </w:rPr>
                        <w:instrText xml:space="preserve"> SEQ Figure \* ARABIC </w:instrText>
                      </w:r>
                      <w:r w:rsidRPr="007E0991">
                        <w:rPr>
                          <w:sz w:val="20"/>
                        </w:rPr>
                        <w:fldChar w:fldCharType="separate"/>
                      </w:r>
                      <w:r w:rsidR="00D92D9A">
                        <w:rPr>
                          <w:noProof/>
                          <w:sz w:val="20"/>
                        </w:rPr>
                        <w:t>2</w:t>
                      </w:r>
                      <w:r w:rsidRPr="007E0991">
                        <w:rPr>
                          <w:sz w:val="20"/>
                        </w:rPr>
                        <w:fldChar w:fldCharType="end"/>
                      </w:r>
                      <w:proofErr w:type="gramStart"/>
                      <w:r>
                        <w:rPr>
                          <w:sz w:val="20"/>
                        </w:rPr>
                        <w:t>0</w:t>
                      </w:r>
                      <w:proofErr w:type="gramEnd"/>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sidR="00125ACE">
                        <w:rPr>
                          <w:sz w:val="20"/>
                        </w:rPr>
                        <w:t xml:space="preserve"> com base na RSR</w:t>
                      </w:r>
                      <w:r w:rsidRPr="007E0991">
                        <w:rPr>
                          <w:sz w:val="20"/>
                        </w:rPr>
                        <w:t>.</w:t>
                      </w:r>
                    </w:p>
                  </w:txbxContent>
                </v:textbox>
                <w10:wrap type="tight"/>
              </v:shape>
            </w:pict>
          </mc:Fallback>
        </mc:AlternateContent>
      </w:r>
    </w:p>
    <w:p w:rsidR="007E0991" w:rsidRDefault="00660ECF" w:rsidP="007E0991">
      <w:pPr>
        <w:pStyle w:val="TCCSubttuloNvel2"/>
        <w:numPr>
          <w:ilvl w:val="0"/>
          <w:numId w:val="0"/>
        </w:numPr>
        <w:ind w:left="720"/>
        <w:rPr>
          <w:rFonts w:ascii="Times New Roman" w:hAnsi="Times New Roman"/>
          <w:sz w:val="24"/>
          <w:szCs w:val="24"/>
        </w:rPr>
      </w:pPr>
      <w:r>
        <w:rPr>
          <w:noProof/>
        </w:rPr>
        <w:lastRenderedPageBreak/>
        <w:drawing>
          <wp:anchor distT="0" distB="0" distL="114300" distR="114300" simplePos="0" relativeHeight="251722240" behindDoc="0" locked="0" layoutInCell="1" allowOverlap="1" wp14:anchorId="3322C51F" wp14:editId="57F10935">
            <wp:simplePos x="0" y="0"/>
            <wp:positionH relativeFrom="column">
              <wp:posOffset>1702435</wp:posOffset>
            </wp:positionH>
            <wp:positionV relativeFrom="paragraph">
              <wp:posOffset>2951480</wp:posOffset>
            </wp:positionV>
            <wp:extent cx="2736215" cy="2235200"/>
            <wp:effectExtent l="0" t="0" r="6985" b="0"/>
            <wp:wrapTopAndBottom/>
            <wp:docPr id="56" name="Imagem 56" descr="C:\Users\Silas\Desktop\Artigo em Inglês\Artigo_IEEE802_11ac\figuras\sim_8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Artigo em Inglês\Artigo_IEEE802_11ac\figuras\sim_80MHz.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6215"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991">
        <w:rPr>
          <w:noProof/>
        </w:rPr>
        <mc:AlternateContent>
          <mc:Choice Requires="wps">
            <w:drawing>
              <wp:anchor distT="0" distB="0" distL="114300" distR="114300" simplePos="0" relativeHeight="251721216" behindDoc="0" locked="0" layoutInCell="1" allowOverlap="1" wp14:anchorId="54FB1304" wp14:editId="3F155559">
                <wp:simplePos x="0" y="0"/>
                <wp:positionH relativeFrom="column">
                  <wp:posOffset>1688465</wp:posOffset>
                </wp:positionH>
                <wp:positionV relativeFrom="paragraph">
                  <wp:posOffset>2357120</wp:posOffset>
                </wp:positionV>
                <wp:extent cx="2703195" cy="635"/>
                <wp:effectExtent l="0" t="0" r="0" b="0"/>
                <wp:wrapNone/>
                <wp:docPr id="55" name="Caixa de texto 55"/>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7E0991" w:rsidRPr="007E0991" w:rsidRDefault="007E0991" w:rsidP="007E0991">
                            <w:pPr>
                              <w:pStyle w:val="Legenda"/>
                              <w:rPr>
                                <w:rFonts w:ascii="Times New Roman" w:hAnsi="Times New Roman"/>
                                <w:b/>
                                <w:noProof/>
                                <w:sz w:val="20"/>
                              </w:rPr>
                            </w:pPr>
                            <w:r w:rsidRPr="007E0991">
                              <w:rPr>
                                <w:sz w:val="20"/>
                              </w:rPr>
                              <w:t xml:space="preserve">Figure </w:t>
                            </w:r>
                            <w:r>
                              <w:rPr>
                                <w:sz w:val="20"/>
                              </w:rPr>
                              <w:t>21</w:t>
                            </w:r>
                            <w:r w:rsidRPr="007E0991">
                              <w:rPr>
                                <w:sz w:val="20"/>
                              </w:rPr>
                              <w:t xml:space="preserve"> - Simulação par</w:t>
                            </w:r>
                            <w:r w:rsidR="00660ECF">
                              <w:rPr>
                                <w:sz w:val="20"/>
                              </w:rPr>
                              <w:t>a</w:t>
                            </w:r>
                            <w:r w:rsidRPr="007E0991">
                              <w:rPr>
                                <w:sz w:val="20"/>
                              </w:rPr>
                              <w:t xml:space="preserve"> largura de banda de 40 MHz</w:t>
                            </w:r>
                            <w:r w:rsidR="00125ACE">
                              <w:rPr>
                                <w:sz w:val="20"/>
                              </w:rPr>
                              <w:t xml:space="preserve"> </w:t>
                            </w:r>
                            <w:r w:rsidR="00660ECF">
                              <w:rPr>
                                <w:sz w:val="20"/>
                              </w:rPr>
                              <w:t>com base na RSR</w:t>
                            </w:r>
                            <w:r w:rsidR="005F737D">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5" o:spid="_x0000_s1072" type="#_x0000_t202" style="position:absolute;left:0;text-align:left;margin-left:132.95pt;margin-top:185.6pt;width:212.8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" stroked="f">
                <v:textbox style="mso-fit-shape-to-text:t" inset="0,0,0,0">
                  <w:txbxContent>
                    <w:p w:rsidR="007E0991" w:rsidRPr="007E0991" w:rsidRDefault="007E0991" w:rsidP="007E0991">
                      <w:pPr>
                        <w:pStyle w:val="Legenda"/>
                        <w:rPr>
                          <w:rFonts w:ascii="Times New Roman" w:hAnsi="Times New Roman"/>
                          <w:b/>
                          <w:noProof/>
                          <w:sz w:val="20"/>
                        </w:rPr>
                      </w:pPr>
                      <w:r w:rsidRPr="007E0991">
                        <w:rPr>
                          <w:sz w:val="20"/>
                        </w:rPr>
                        <w:t xml:space="preserve">Figure </w:t>
                      </w:r>
                      <w:r>
                        <w:rPr>
                          <w:sz w:val="20"/>
                        </w:rPr>
                        <w:t>21</w:t>
                      </w:r>
                      <w:r w:rsidRPr="007E0991">
                        <w:rPr>
                          <w:sz w:val="20"/>
                        </w:rPr>
                        <w:t xml:space="preserve"> - Simulação par</w:t>
                      </w:r>
                      <w:r w:rsidR="00660ECF">
                        <w:rPr>
                          <w:sz w:val="20"/>
                        </w:rPr>
                        <w:t>a</w:t>
                      </w:r>
                      <w:r w:rsidRPr="007E0991">
                        <w:rPr>
                          <w:sz w:val="20"/>
                        </w:rPr>
                        <w:t xml:space="preserve"> largura de banda de 40 MHz</w:t>
                      </w:r>
                      <w:r w:rsidR="00125ACE">
                        <w:rPr>
                          <w:sz w:val="20"/>
                        </w:rPr>
                        <w:t xml:space="preserve"> </w:t>
                      </w:r>
                      <w:r w:rsidR="00660ECF">
                        <w:rPr>
                          <w:sz w:val="20"/>
                        </w:rPr>
                        <w:t>com base na RSR</w:t>
                      </w:r>
                      <w:r w:rsidR="005F737D">
                        <w:rPr>
                          <w:sz w:val="20"/>
                        </w:rPr>
                        <w:t>.</w:t>
                      </w:r>
                    </w:p>
                  </w:txbxContent>
                </v:textbox>
              </v:shape>
            </w:pict>
          </mc:Fallback>
        </mc:AlternateContent>
      </w:r>
      <w:r w:rsidR="007E0991">
        <w:rPr>
          <w:rFonts w:ascii="Times New Roman" w:hAnsi="Times New Roman"/>
          <w:noProof/>
          <w:sz w:val="24"/>
          <w:szCs w:val="24"/>
        </w:rPr>
        <w:drawing>
          <wp:anchor distT="0" distB="0" distL="114300" distR="114300" simplePos="0" relativeHeight="251719168" behindDoc="0" locked="0" layoutInCell="1" allowOverlap="1" wp14:anchorId="30780974" wp14:editId="080F83FB">
            <wp:simplePos x="0" y="0"/>
            <wp:positionH relativeFrom="column">
              <wp:posOffset>1688465</wp:posOffset>
            </wp:positionH>
            <wp:positionV relativeFrom="paragraph">
              <wp:posOffset>4445</wp:posOffset>
            </wp:positionV>
            <wp:extent cx="2723018" cy="2235600"/>
            <wp:effectExtent l="0" t="0" r="1270" b="0"/>
            <wp:wrapTopAndBottom/>
            <wp:docPr id="54" name="Imagem 54" descr="C:\Users\Silas\Desktop\Artigo em Inglês\Artigo_IEEE802_11ac\figuras\sim_4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las\Desktop\Artigo em Inglês\Artigo_IEEE802_11ac\figuras\sim_40MHz.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3018" cy="223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991" w:rsidRDefault="00660ECF" w:rsidP="007E0991">
      <w:pPr>
        <w:pStyle w:val="TCC0CorpoTexto"/>
      </w:pPr>
      <w:r>
        <w:rPr>
          <w:noProof/>
        </w:rPr>
        <mc:AlternateContent>
          <mc:Choice Requires="wps">
            <w:drawing>
              <wp:anchor distT="0" distB="0" distL="114300" distR="114300" simplePos="0" relativeHeight="251727360" behindDoc="0" locked="0" layoutInCell="1" allowOverlap="1" wp14:anchorId="5646E9AE" wp14:editId="797FAC92">
                <wp:simplePos x="0" y="0"/>
                <wp:positionH relativeFrom="column">
                  <wp:posOffset>1734820</wp:posOffset>
                </wp:positionH>
                <wp:positionV relativeFrom="paragraph">
                  <wp:posOffset>5621020</wp:posOffset>
                </wp:positionV>
                <wp:extent cx="2703195" cy="635"/>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660ECF" w:rsidRPr="00660ECF" w:rsidRDefault="00660ECF" w:rsidP="00660ECF">
                            <w:pPr>
                              <w:pStyle w:val="Legenda"/>
                              <w:rPr>
                                <w:rFonts w:ascii="Times New Roman" w:hAnsi="Times New Roman"/>
                                <w:noProof/>
                                <w:sz w:val="20"/>
                              </w:rPr>
                            </w:pPr>
                            <w:r w:rsidRPr="00660ECF">
                              <w:rPr>
                                <w:sz w:val="20"/>
                              </w:rPr>
                              <w:t xml:space="preserve">Figure </w:t>
                            </w:r>
                            <w:r>
                              <w:rPr>
                                <w:sz w:val="20"/>
                              </w:rPr>
                              <w:t>23</w:t>
                            </w:r>
                            <w:r w:rsidRPr="00660ECF">
                              <w:rPr>
                                <w:sz w:val="20"/>
                              </w:rPr>
                              <w:t xml:space="preserve"> - Simulação para largura de banda de 20</w:t>
                            </w:r>
                            <w:r w:rsidR="00D92D9A">
                              <w:rPr>
                                <w:sz w:val="20"/>
                              </w:rPr>
                              <w:t xml:space="preserve"> MHz</w:t>
                            </w:r>
                            <w:r w:rsidRPr="00660ECF">
                              <w:rPr>
                                <w:sz w:val="20"/>
                              </w:rPr>
                              <w:t xml:space="preserve">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9" o:spid="_x0000_s1073" type="#_x0000_t202" style="position:absolute;left:0;text-align:left;margin-left:136.6pt;margin-top:442.6pt;width:212.8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" stroked="f">
                <v:textbox style="mso-fit-shape-to-text:t" inset="0,0,0,0">
                  <w:txbxContent>
                    <w:p w:rsidR="00660ECF" w:rsidRPr="00660ECF" w:rsidRDefault="00660ECF" w:rsidP="00660ECF">
                      <w:pPr>
                        <w:pStyle w:val="Legenda"/>
                        <w:rPr>
                          <w:rFonts w:ascii="Times New Roman" w:hAnsi="Times New Roman"/>
                          <w:noProof/>
                          <w:sz w:val="20"/>
                        </w:rPr>
                      </w:pPr>
                      <w:r w:rsidRPr="00660ECF">
                        <w:rPr>
                          <w:sz w:val="20"/>
                        </w:rPr>
                        <w:t xml:space="preserve">Figure </w:t>
                      </w:r>
                      <w:r>
                        <w:rPr>
                          <w:sz w:val="20"/>
                        </w:rPr>
                        <w:t>23</w:t>
                      </w:r>
                      <w:r w:rsidRPr="00660ECF">
                        <w:rPr>
                          <w:sz w:val="20"/>
                        </w:rPr>
                        <w:t xml:space="preserve"> - Simulação para largura de banda de 20</w:t>
                      </w:r>
                      <w:r w:rsidR="00D92D9A">
                        <w:rPr>
                          <w:sz w:val="20"/>
                        </w:rPr>
                        <w:t xml:space="preserve"> MHz</w:t>
                      </w:r>
                      <w:r w:rsidRPr="00660ECF">
                        <w:rPr>
                          <w:sz w:val="20"/>
                        </w:rPr>
                        <w:t xml:space="preserve"> com base no EVM.</w:t>
                      </w:r>
                    </w:p>
                  </w:txbxContent>
                </v:textbox>
              </v:shape>
            </w:pict>
          </mc:Fallback>
        </mc:AlternateContent>
      </w:r>
      <w:r>
        <w:rPr>
          <w:noProof/>
        </w:rPr>
        <w:drawing>
          <wp:anchor distT="0" distB="0" distL="114300" distR="114300" simplePos="0" relativeHeight="251725312" behindDoc="0" locked="0" layoutInCell="1" allowOverlap="1" wp14:anchorId="320C609D" wp14:editId="1FE33F61">
            <wp:simplePos x="0" y="0"/>
            <wp:positionH relativeFrom="column">
              <wp:posOffset>1734820</wp:posOffset>
            </wp:positionH>
            <wp:positionV relativeFrom="paragraph">
              <wp:posOffset>3332480</wp:posOffset>
            </wp:positionV>
            <wp:extent cx="2703195" cy="2231390"/>
            <wp:effectExtent l="0" t="0" r="1905" b="0"/>
            <wp:wrapTopAndBottom/>
            <wp:docPr id="58" name="Imagem 58" descr="C:\Users\Silas\Desktop\Artigo em Inglês\Artigo_IEEE802_11ac\figuras\evm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las\Desktop\Artigo em Inglês\Artigo_IEEE802_11ac\figuras\evm_20MH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3195"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37D">
        <w:rPr>
          <w:noProof/>
        </w:rPr>
        <mc:AlternateContent>
          <mc:Choice Requires="wps">
            <w:drawing>
              <wp:anchor distT="0" distB="0" distL="114300" distR="114300" simplePos="0" relativeHeight="251724288" behindDoc="0" locked="0" layoutInCell="1" allowOverlap="1" wp14:anchorId="6C0325A2" wp14:editId="4FC796EF">
                <wp:simplePos x="0" y="0"/>
                <wp:positionH relativeFrom="column">
                  <wp:posOffset>1695780</wp:posOffset>
                </wp:positionH>
                <wp:positionV relativeFrom="paragraph">
                  <wp:posOffset>2711450</wp:posOffset>
                </wp:positionV>
                <wp:extent cx="2703195" cy="635"/>
                <wp:effectExtent l="0" t="0" r="1905" b="0"/>
                <wp:wrapNone/>
                <wp:docPr id="57" name="Caixa de texto 57"/>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5F737D" w:rsidRPr="005F737D" w:rsidRDefault="005F737D" w:rsidP="005F737D">
                            <w:pPr>
                              <w:pStyle w:val="Legenda"/>
                              <w:rPr>
                                <w:rFonts w:ascii="Times New Roman" w:hAnsi="Times New Roman"/>
                                <w:noProof/>
                                <w:sz w:val="20"/>
                              </w:rPr>
                            </w:pPr>
                            <w:r w:rsidRPr="005F737D">
                              <w:rPr>
                                <w:sz w:val="20"/>
                              </w:rPr>
                              <w:t xml:space="preserve">Figure </w:t>
                            </w:r>
                            <w:r>
                              <w:rPr>
                                <w:sz w:val="20"/>
                              </w:rPr>
                              <w:t>22</w:t>
                            </w:r>
                            <w:r w:rsidRPr="005F737D">
                              <w:rPr>
                                <w:sz w:val="20"/>
                              </w:rPr>
                              <w:t xml:space="preserve"> - Simulação para largura de banda de 80 MHz</w:t>
                            </w:r>
                            <w:r w:rsidR="00660ECF">
                              <w:rPr>
                                <w:sz w:val="20"/>
                              </w:rPr>
                              <w:t xml:space="preserve"> </w:t>
                            </w:r>
                            <w:r w:rsidR="00660ECF">
                              <w:rPr>
                                <w:sz w:val="20"/>
                              </w:rPr>
                              <w:t>com base na RSR</w:t>
                            </w:r>
                            <w:r w:rsidRPr="005F737D">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57" o:spid="_x0000_s1074" type="#_x0000_t202" style="position:absolute;left:0;text-align:left;margin-left:133.55pt;margin-top:213.5pt;width:212.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" stroked="f">
                <v:textbox style="mso-fit-shape-to-text:t" inset="0,0,0,0">
                  <w:txbxContent>
                    <w:p w:rsidR="005F737D" w:rsidRPr="005F737D" w:rsidRDefault="005F737D" w:rsidP="005F737D">
                      <w:pPr>
                        <w:pStyle w:val="Legenda"/>
                        <w:rPr>
                          <w:rFonts w:ascii="Times New Roman" w:hAnsi="Times New Roman"/>
                          <w:noProof/>
                          <w:sz w:val="20"/>
                        </w:rPr>
                      </w:pPr>
                      <w:r w:rsidRPr="005F737D">
                        <w:rPr>
                          <w:sz w:val="20"/>
                        </w:rPr>
                        <w:t xml:space="preserve">Figure </w:t>
                      </w:r>
                      <w:r>
                        <w:rPr>
                          <w:sz w:val="20"/>
                        </w:rPr>
                        <w:t>22</w:t>
                      </w:r>
                      <w:r w:rsidRPr="005F737D">
                        <w:rPr>
                          <w:sz w:val="20"/>
                        </w:rPr>
                        <w:t xml:space="preserve"> - Simulação para largura de banda de 80 MHz</w:t>
                      </w:r>
                      <w:r w:rsidR="00660ECF">
                        <w:rPr>
                          <w:sz w:val="20"/>
                        </w:rPr>
                        <w:t xml:space="preserve"> </w:t>
                      </w:r>
                      <w:r w:rsidR="00660ECF">
                        <w:rPr>
                          <w:sz w:val="20"/>
                        </w:rPr>
                        <w:t>com base na RSR</w:t>
                      </w:r>
                      <w:r w:rsidRPr="005F737D">
                        <w:rPr>
                          <w:sz w:val="20"/>
                        </w:rPr>
                        <w:t>.</w:t>
                      </w:r>
                    </w:p>
                  </w:txbxContent>
                </v:textbox>
              </v:shape>
            </w:pict>
          </mc:Fallback>
        </mc:AlternateContent>
      </w:r>
    </w:p>
    <w:p w:rsidR="007E0991" w:rsidRDefault="007E0991" w:rsidP="007E0991">
      <w:pPr>
        <w:pStyle w:val="TCC0CorpoTexto"/>
      </w:pPr>
    </w:p>
    <w:p w:rsidR="007E0991" w:rsidRPr="007E0991" w:rsidRDefault="007E0991" w:rsidP="007E0991">
      <w:pPr>
        <w:pStyle w:val="TCC0CorpoTexto"/>
      </w:pPr>
    </w:p>
    <w:p w:rsidR="007E0991" w:rsidRDefault="00D92D9A" w:rsidP="007E0991">
      <w:pPr>
        <w:pStyle w:val="TCC0CorpoTexto"/>
      </w:pPr>
      <w:r>
        <w:rPr>
          <w:noProof/>
        </w:rPr>
        <w:lastRenderedPageBreak/>
        <mc:AlternateContent>
          <mc:Choice Requires="wps">
            <w:drawing>
              <wp:anchor distT="0" distB="0" distL="114300" distR="114300" simplePos="0" relativeHeight="251733504" behindDoc="0" locked="0" layoutInCell="1" allowOverlap="1" wp14:anchorId="36F63BFF" wp14:editId="1F687211">
                <wp:simplePos x="0" y="0"/>
                <wp:positionH relativeFrom="column">
                  <wp:posOffset>1737360</wp:posOffset>
                </wp:positionH>
                <wp:positionV relativeFrom="paragraph">
                  <wp:posOffset>5092065</wp:posOffset>
                </wp:positionV>
                <wp:extent cx="2737485" cy="635"/>
                <wp:effectExtent l="0" t="0" r="0" b="0"/>
                <wp:wrapNone/>
                <wp:docPr id="63" name="Caixa de texto 63"/>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a:effectLst/>
                      </wps:spPr>
                      <wps:txbx>
                        <w:txbxContent>
                          <w:p w:rsidR="00D92D9A" w:rsidRPr="00D92D9A" w:rsidRDefault="00D92D9A" w:rsidP="00D92D9A">
                            <w:pPr>
                              <w:pStyle w:val="Legenda"/>
                              <w:rPr>
                                <w:rFonts w:ascii="Times New Roman" w:hAnsi="Times New Roman"/>
                                <w:noProof/>
                                <w:sz w:val="20"/>
                              </w:rPr>
                            </w:pPr>
                            <w:r w:rsidRPr="00D92D9A">
                              <w:rPr>
                                <w:sz w:val="20"/>
                              </w:rPr>
                              <w:t>Figure 25 - Simulação para largura de banda de 80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3" o:spid="_x0000_s1075" type="#_x0000_t202" style="position:absolute;left:0;text-align:left;margin-left:136.8pt;margin-top:400.95pt;width:215.5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" stroked="f">
                <v:textbox style="mso-fit-shape-to-text:t" inset="0,0,0,0">
                  <w:txbxContent>
                    <w:p w:rsidR="00D92D9A" w:rsidRPr="00D92D9A" w:rsidRDefault="00D92D9A" w:rsidP="00D92D9A">
                      <w:pPr>
                        <w:pStyle w:val="Legenda"/>
                        <w:rPr>
                          <w:rFonts w:ascii="Times New Roman" w:hAnsi="Times New Roman"/>
                          <w:noProof/>
                          <w:sz w:val="20"/>
                        </w:rPr>
                      </w:pPr>
                      <w:r w:rsidRPr="00D92D9A">
                        <w:rPr>
                          <w:sz w:val="20"/>
                        </w:rPr>
                        <w:t>Figure 25 - Simulação para largura de banda de 80 MHz com base no EVM.</w:t>
                      </w:r>
                    </w:p>
                  </w:txbxContent>
                </v:textbox>
              </v:shape>
            </w:pict>
          </mc:Fallback>
        </mc:AlternateContent>
      </w:r>
      <w:r>
        <w:rPr>
          <w:noProof/>
        </w:rPr>
        <w:drawing>
          <wp:anchor distT="0" distB="0" distL="114300" distR="114300" simplePos="0" relativeHeight="251731456" behindDoc="0" locked="0" layoutInCell="1" allowOverlap="1" wp14:anchorId="04ECB425" wp14:editId="07C7AB3D">
            <wp:simplePos x="0" y="0"/>
            <wp:positionH relativeFrom="column">
              <wp:posOffset>1737360</wp:posOffset>
            </wp:positionH>
            <wp:positionV relativeFrom="paragraph">
              <wp:posOffset>2799715</wp:posOffset>
            </wp:positionV>
            <wp:extent cx="2737485" cy="2235200"/>
            <wp:effectExtent l="0" t="0" r="5715" b="0"/>
            <wp:wrapTopAndBottom/>
            <wp:docPr id="62" name="Imagem 62" descr="C:\Users\Silas\Desktop\Artigo em Inglês\Artigo_IEEE802_11ac\figuras\evm_8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las\Desktop\Artigo em Inglês\Artigo_IEEE802_11ac\figuras\evm_80MHz.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7485"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432" behindDoc="0" locked="0" layoutInCell="1" allowOverlap="1" wp14:anchorId="1200F4B1" wp14:editId="49B7E040">
                <wp:simplePos x="0" y="0"/>
                <wp:positionH relativeFrom="column">
                  <wp:posOffset>1746885</wp:posOffset>
                </wp:positionH>
                <wp:positionV relativeFrom="paragraph">
                  <wp:posOffset>2256460</wp:posOffset>
                </wp:positionV>
                <wp:extent cx="2720975" cy="635"/>
                <wp:effectExtent l="0" t="0" r="3175" b="0"/>
                <wp:wrapNone/>
                <wp:docPr id="61" name="Caixa de texto 61"/>
                <wp:cNvGraphicFramePr/>
                <a:graphic xmlns:a="http://schemas.openxmlformats.org/drawingml/2006/main">
                  <a:graphicData uri="http://schemas.microsoft.com/office/word/2010/wordprocessingShape">
                    <wps:wsp>
                      <wps:cNvSpPr txBox="1"/>
                      <wps:spPr>
                        <a:xfrm>
                          <a:off x="0" y="0"/>
                          <a:ext cx="2720975" cy="635"/>
                        </a:xfrm>
                        <a:prstGeom prst="rect">
                          <a:avLst/>
                        </a:prstGeom>
                        <a:solidFill>
                          <a:prstClr val="white"/>
                        </a:solidFill>
                        <a:ln>
                          <a:noFill/>
                        </a:ln>
                        <a:effectLst/>
                      </wps:spPr>
                      <wps:txbx>
                        <w:txbxContent>
                          <w:p w:rsidR="00D92D9A" w:rsidRPr="00D92D9A" w:rsidRDefault="00D92D9A" w:rsidP="00D92D9A">
                            <w:pPr>
                              <w:pStyle w:val="Legenda"/>
                              <w:rPr>
                                <w:sz w:val="20"/>
                              </w:rPr>
                            </w:pPr>
                            <w:r w:rsidRPr="00D92D9A">
                              <w:rPr>
                                <w:sz w:val="20"/>
                              </w:rPr>
                              <w:t xml:space="preserve">Figure </w:t>
                            </w:r>
                            <w:r>
                              <w:rPr>
                                <w:sz w:val="20"/>
                              </w:rPr>
                              <w:t>24</w:t>
                            </w:r>
                            <w:r w:rsidRPr="00D92D9A">
                              <w:rPr>
                                <w:sz w:val="20"/>
                              </w:rPr>
                              <w:t xml:space="preserve"> - Simulação para largura de banda de 40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1" o:spid="_x0000_s1076" type="#_x0000_t202" style="position:absolute;left:0;text-align:left;margin-left:137.55pt;margin-top:177.65pt;width:214.2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" stroked="f">
                <v:textbox style="mso-fit-shape-to-text:t" inset="0,0,0,0">
                  <w:txbxContent>
                    <w:p w:rsidR="00D92D9A" w:rsidRPr="00D92D9A" w:rsidRDefault="00D92D9A" w:rsidP="00D92D9A">
                      <w:pPr>
                        <w:pStyle w:val="Legenda"/>
                        <w:rPr>
                          <w:sz w:val="20"/>
                        </w:rPr>
                      </w:pPr>
                      <w:r w:rsidRPr="00D92D9A">
                        <w:rPr>
                          <w:sz w:val="20"/>
                        </w:rPr>
                        <w:t xml:space="preserve">Figure </w:t>
                      </w:r>
                      <w:r>
                        <w:rPr>
                          <w:sz w:val="20"/>
                        </w:rPr>
                        <w:t>24</w:t>
                      </w:r>
                      <w:r w:rsidRPr="00D92D9A">
                        <w:rPr>
                          <w:sz w:val="20"/>
                        </w:rPr>
                        <w:t xml:space="preserve"> - Simulação para largura de banda de 40 MHz com base no EVM.</w:t>
                      </w:r>
                    </w:p>
                  </w:txbxContent>
                </v:textbox>
              </v:shape>
            </w:pict>
          </mc:Fallback>
        </mc:AlternateContent>
      </w:r>
      <w:r>
        <w:rPr>
          <w:noProof/>
        </w:rPr>
        <w:drawing>
          <wp:anchor distT="0" distB="0" distL="114300" distR="114300" simplePos="0" relativeHeight="251728384" behindDoc="0" locked="0" layoutInCell="1" allowOverlap="1" wp14:anchorId="2E22C8B3" wp14:editId="077A3F84">
            <wp:simplePos x="0" y="0"/>
            <wp:positionH relativeFrom="column">
              <wp:posOffset>1746885</wp:posOffset>
            </wp:positionH>
            <wp:positionV relativeFrom="paragraph">
              <wp:posOffset>1905</wp:posOffset>
            </wp:positionV>
            <wp:extent cx="2720975" cy="2235200"/>
            <wp:effectExtent l="0" t="0" r="3175" b="0"/>
            <wp:wrapTopAndBottom/>
            <wp:docPr id="60" name="Imagem 60" descr="C:\Users\Silas\Desktop\Artigo em Inglês\Artigo_IEEE802_11ac\figuras\evm_4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las\Desktop\Artigo em Inglês\Artigo_IEEE802_11ac\figuras\evm_40MHz.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0975" cy="223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991" w:rsidRDefault="007E0991" w:rsidP="00267224">
      <w:pPr>
        <w:pStyle w:val="TCC0CorpoTexto"/>
        <w:ind w:firstLine="0"/>
      </w:pPr>
    </w:p>
    <w:p w:rsidR="00267224" w:rsidRPr="007E0991" w:rsidRDefault="00267224" w:rsidP="00267224">
      <w:pPr>
        <w:pStyle w:val="TCC0CorpoTexto"/>
        <w:ind w:firstLine="0"/>
      </w:pPr>
    </w:p>
    <w:bookmarkEnd w:id="14"/>
    <w:p w:rsidR="00D30DE3" w:rsidRDefault="00267224">
      <w:pPr>
        <w:jc w:val="center"/>
        <w:rPr>
          <w:color w:val="FF0000"/>
          <w:sz w:val="22"/>
          <w:szCs w:val="22"/>
        </w:rPr>
        <w:sectPr w:rsidR="00D30DE3" w:rsidSect="002B7438">
          <w:headerReference w:type="default" r:id="rId53"/>
          <w:pgSz w:w="11907" w:h="16840" w:code="9"/>
          <w:pgMar w:top="1701" w:right="851" w:bottom="1418" w:left="1418" w:header="709" w:footer="709" w:gutter="0"/>
          <w:pgNumType w:start="4"/>
          <w:cols w:space="708"/>
          <w:titlePg/>
          <w:docGrid w:linePitch="360"/>
        </w:sectPr>
      </w:pPr>
      <w:r w:rsidRPr="00C94C70">
        <w:rPr>
          <w:color w:val="FF0000"/>
          <w:sz w:val="22"/>
          <w:szCs w:val="22"/>
        </w:rPr>
        <w:t xml:space="preserve"> </w:t>
      </w:r>
      <w:r w:rsidR="00291AFA" w:rsidRPr="00C94C70">
        <w:rPr>
          <w:color w:val="FF0000"/>
          <w:sz w:val="22"/>
          <w:szCs w:val="22"/>
        </w:rPr>
        <w:t>[FIM DE SEÇÃO. Não remova esta quebra de seção</w:t>
      </w:r>
      <w:proofErr w:type="gramStart"/>
      <w:r w:rsidR="00291AFA"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18" w:name="_Toc426464618"/>
      <w:bookmarkStart w:id="19" w:name="_Toc452127286"/>
      <w:bookmarkStart w:id="20" w:name="_Toc425931836"/>
      <w:r w:rsidRPr="002F6540">
        <w:rPr>
          <w:rFonts w:ascii="Times New Roman" w:hAnsi="Times New Roman"/>
          <w:sz w:val="24"/>
          <w:szCs w:val="24"/>
        </w:rPr>
        <w:lastRenderedPageBreak/>
        <w:t>CONCLUSÕES E CONSIDERAÇÕES FINAIS</w:t>
      </w:r>
      <w:bookmarkEnd w:id="18"/>
      <w:bookmarkEnd w:id="19"/>
    </w:p>
    <w:p w:rsidR="006132C4" w:rsidRPr="00515BFD" w:rsidRDefault="00267224" w:rsidP="006132C4">
      <w:pPr>
        <w:pStyle w:val="TCC0CorpoTexto"/>
        <w:rPr>
          <w:sz w:val="22"/>
          <w:szCs w:val="22"/>
        </w:rPr>
      </w:pPr>
      <w:r>
        <w:rPr>
          <w:sz w:val="22"/>
          <w:szCs w:val="22"/>
        </w:rPr>
        <w:t xml:space="preserve">Portanto, é perceptível que o canal do tipo Rayleigh sofre uma degradação levemente maior que o canal do tipo Rice. Essa degradação é devido à ausência da componente especular. No entanto, há situações que o sinal são semelhantes, isso se dá por causa da semelhança </w:t>
      </w:r>
      <w:proofErr w:type="gramStart"/>
      <w:r>
        <w:rPr>
          <w:sz w:val="22"/>
          <w:szCs w:val="22"/>
        </w:rPr>
        <w:t>dos ambiente</w:t>
      </w:r>
      <w:proofErr w:type="gramEnd"/>
      <w:r>
        <w:rPr>
          <w:sz w:val="22"/>
          <w:szCs w:val="22"/>
        </w:rPr>
        <w:t xml:space="preserve"> de propagação levando, assim, a conclusão de que a análise dos dois canais em qualquer projeto de cobertura são indispensáveis.</w:t>
      </w:r>
    </w:p>
    <w:p w:rsidR="00D30DE3" w:rsidRDefault="006132C4" w:rsidP="006132C4">
      <w:pPr>
        <w:jc w:val="center"/>
        <w:rPr>
          <w:color w:val="FF0000"/>
          <w:sz w:val="22"/>
          <w:szCs w:val="22"/>
        </w:rPr>
        <w:sectPr w:rsidR="00D30DE3">
          <w:headerReference w:type="first" r:id="rId54"/>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21" w:name="_Toc425931837"/>
      <w:bookmarkStart w:id="22" w:name="_Toc452127287"/>
      <w:bookmarkEnd w:id="20"/>
      <w:r w:rsidRPr="002F6540">
        <w:rPr>
          <w:rFonts w:ascii="Times New Roman" w:hAnsi="Times New Roman"/>
          <w:sz w:val="24"/>
          <w:szCs w:val="24"/>
        </w:rPr>
        <w:lastRenderedPageBreak/>
        <w:t>SUGESTÕES PARA TRABALHOS FUTUROS</w:t>
      </w:r>
      <w:bookmarkEnd w:id="21"/>
      <w:bookmarkEnd w:id="22"/>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5"/>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23" w:name="_Toc452127288"/>
      <w:r w:rsidRPr="002F6540">
        <w:rPr>
          <w:rFonts w:ascii="Times New Roman" w:hAnsi="Times New Roman"/>
          <w:sz w:val="24"/>
          <w:szCs w:val="24"/>
        </w:rPr>
        <w:lastRenderedPageBreak/>
        <w:t>REFERÊNCIAS</w:t>
      </w:r>
      <w:bookmarkEnd w:id="23"/>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24"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24"/>
      <w:r>
        <w:rPr>
          <w:sz w:val="22"/>
          <w:szCs w:val="22"/>
        </w:rPr>
        <w:t>.</w:t>
      </w:r>
    </w:p>
    <w:p w:rsidR="009C330D" w:rsidRPr="009C330D" w:rsidRDefault="009C330D" w:rsidP="009C330D">
      <w:pPr>
        <w:pStyle w:val="TCCRefernciasBibliogrficas"/>
        <w:numPr>
          <w:ilvl w:val="0"/>
          <w:numId w:val="14"/>
        </w:numPr>
        <w:rPr>
          <w:sz w:val="22"/>
          <w:szCs w:val="22"/>
        </w:rPr>
      </w:pPr>
      <w:bookmarkStart w:id="25"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25"/>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0B1FF3" w:rsidRPr="00445B33" w:rsidRDefault="000B1FF3" w:rsidP="009C330D">
      <w:pPr>
        <w:pStyle w:val="TCCRefernciasBibliogrficas"/>
        <w:numPr>
          <w:ilvl w:val="0"/>
          <w:numId w:val="14"/>
        </w:numPr>
        <w:rPr>
          <w:sz w:val="22"/>
          <w:szCs w:val="22"/>
        </w:rPr>
      </w:pPr>
      <w:r>
        <w:rPr>
          <w:sz w:val="22"/>
          <w:szCs w:val="22"/>
        </w:rPr>
        <w:t xml:space="preserve">ZIOMEK, D. C.; HUNTER, M. T. </w:t>
      </w:r>
      <w:proofErr w:type="spellStart"/>
      <w:r>
        <w:rPr>
          <w:sz w:val="22"/>
          <w:szCs w:val="22"/>
        </w:rPr>
        <w:t>Extending</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Useable</w:t>
      </w:r>
      <w:proofErr w:type="spellEnd"/>
      <w:r>
        <w:rPr>
          <w:sz w:val="22"/>
          <w:szCs w:val="22"/>
        </w:rPr>
        <w:t xml:space="preserve"> Range </w:t>
      </w:r>
      <w:proofErr w:type="spellStart"/>
      <w:r>
        <w:rPr>
          <w:sz w:val="22"/>
          <w:szCs w:val="22"/>
        </w:rPr>
        <w:t>of</w:t>
      </w:r>
      <w:proofErr w:type="spellEnd"/>
      <w:r>
        <w:rPr>
          <w:sz w:val="22"/>
          <w:szCs w:val="22"/>
        </w:rPr>
        <w:t xml:space="preserve"> </w:t>
      </w:r>
      <w:proofErr w:type="spellStart"/>
      <w:r>
        <w:rPr>
          <w:sz w:val="22"/>
          <w:szCs w:val="22"/>
        </w:rPr>
        <w:t>Error</w:t>
      </w:r>
      <w:proofErr w:type="spellEnd"/>
      <w:r>
        <w:rPr>
          <w:sz w:val="22"/>
          <w:szCs w:val="22"/>
        </w:rPr>
        <w:t xml:space="preserve"> Vector Magnitude (EVM) </w:t>
      </w:r>
      <w:proofErr w:type="spellStart"/>
      <w:r>
        <w:rPr>
          <w:sz w:val="22"/>
          <w:szCs w:val="22"/>
        </w:rPr>
        <w:t>Testing</w:t>
      </w:r>
      <w:proofErr w:type="spellEnd"/>
      <w:r>
        <w:rPr>
          <w:sz w:val="22"/>
          <w:szCs w:val="22"/>
        </w:rPr>
        <w:t xml:space="preserve">. ZTEC </w:t>
      </w:r>
      <w:proofErr w:type="spellStart"/>
      <w:r>
        <w:rPr>
          <w:sz w:val="22"/>
          <w:szCs w:val="22"/>
        </w:rPr>
        <w:t>Intruments</w:t>
      </w:r>
      <w:proofErr w:type="spellEnd"/>
      <w:r>
        <w:rPr>
          <w:sz w:val="22"/>
          <w:szCs w:val="22"/>
        </w:rPr>
        <w:t xml:space="preserve">, Inc. </w:t>
      </w:r>
      <w:proofErr w:type="spellStart"/>
      <w:r>
        <w:rPr>
          <w:sz w:val="22"/>
          <w:szCs w:val="22"/>
        </w:rPr>
        <w:t>Alburquerque</w:t>
      </w:r>
      <w:proofErr w:type="spellEnd"/>
      <w:r>
        <w:rPr>
          <w:sz w:val="22"/>
          <w:szCs w:val="22"/>
        </w:rPr>
        <w:t xml:space="preserve">. New </w:t>
      </w:r>
      <w:proofErr w:type="spellStart"/>
      <w:r>
        <w:rPr>
          <w:sz w:val="22"/>
          <w:szCs w:val="22"/>
        </w:rPr>
        <w:t>Meximo</w:t>
      </w:r>
      <w:proofErr w:type="spellEnd"/>
      <w:r>
        <w:rPr>
          <w:sz w:val="22"/>
          <w:szCs w:val="22"/>
        </w:rPr>
        <w:t>. USA.</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6"/>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26" w:name="_Toc452127289"/>
      <w:r w:rsidRPr="002F6540">
        <w:rPr>
          <w:rFonts w:ascii="Times New Roman" w:hAnsi="Times New Roman"/>
          <w:sz w:val="24"/>
          <w:szCs w:val="24"/>
        </w:rPr>
        <w:lastRenderedPageBreak/>
        <w:t>GLOSSÁRIO</w:t>
      </w:r>
      <w:bookmarkEnd w:id="26"/>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7"/>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27" w:name="_Toc452127290"/>
      <w:r w:rsidRPr="009A0493">
        <w:rPr>
          <w:rFonts w:ascii="Times New Roman" w:hAnsi="Times New Roman"/>
          <w:sz w:val="24"/>
          <w:szCs w:val="24"/>
        </w:rPr>
        <w:lastRenderedPageBreak/>
        <w:t>APÊNDICE</w:t>
      </w:r>
      <w:bookmarkEnd w:id="27"/>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28"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28"/>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8"/>
      <w:headerReference w:type="first" r:id="rId59"/>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B86" w:rsidRDefault="00E51B86" w:rsidP="00131D0B">
      <w:r>
        <w:separator/>
      </w:r>
    </w:p>
  </w:endnote>
  <w:endnote w:type="continuationSeparator" w:id="0">
    <w:p w:rsidR="00E51B86" w:rsidRDefault="00E51B86"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857" w:rsidRDefault="0095585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55857" w:rsidRDefault="00955857">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857" w:rsidRDefault="00955857"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857" w:rsidRDefault="0095585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B86" w:rsidRDefault="00E51B86" w:rsidP="00131D0B">
      <w:r>
        <w:separator/>
      </w:r>
    </w:p>
  </w:footnote>
  <w:footnote w:type="continuationSeparator" w:id="0">
    <w:p w:rsidR="00E51B86" w:rsidRDefault="00E51B86"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955857" w:rsidRDefault="00955857">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955857" w:rsidRDefault="00955857">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955857" w:rsidRDefault="00955857">
        <w:pPr>
          <w:pStyle w:val="Cabealho"/>
          <w:jc w:val="right"/>
        </w:pPr>
        <w:r>
          <w:t>12</w:t>
        </w:r>
      </w:p>
      <w:p w:rsidR="00955857" w:rsidRDefault="00955857">
        <w:pPr>
          <w:pStyle w:val="Cabealho"/>
          <w:jc w:val="right"/>
        </w:pPr>
      </w:p>
      <w:p w:rsidR="00955857" w:rsidRDefault="00955857">
        <w:pPr>
          <w:pStyle w:val="Cabealho"/>
          <w:jc w:val="right"/>
        </w:pPr>
      </w:p>
    </w:sdtContent>
  </w:sdt>
  <w:p w:rsidR="00955857" w:rsidRDefault="0095585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765565"/>
      <w:docPartObj>
        <w:docPartGallery w:val="Page Numbers (Top of Page)"/>
        <w:docPartUnique/>
      </w:docPartObj>
    </w:sdtPr>
    <w:sdtContent>
      <w:p w:rsidR="00870D04" w:rsidRDefault="00870D04">
        <w:pPr>
          <w:pStyle w:val="Cabealho"/>
          <w:jc w:val="right"/>
        </w:pPr>
        <w:proofErr w:type="gramStart"/>
        <w:r>
          <w:t>6</w:t>
        </w:r>
        <w:proofErr w:type="gramEnd"/>
      </w:p>
    </w:sdtContent>
  </w:sdt>
  <w:p w:rsidR="00955857" w:rsidRDefault="00955857" w:rsidP="00870D0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907780"/>
      <w:docPartObj>
        <w:docPartGallery w:val="Page Numbers (Top of Page)"/>
        <w:docPartUnique/>
      </w:docPartObj>
    </w:sdtPr>
    <w:sdtContent>
      <w:p w:rsidR="00870D04" w:rsidRDefault="00870D04">
        <w:pPr>
          <w:pStyle w:val="Cabealho"/>
          <w:jc w:val="right"/>
        </w:pPr>
        <w:r>
          <w:fldChar w:fldCharType="begin"/>
        </w:r>
        <w:r>
          <w:instrText>PAGE   \* MERGEFORMAT</w:instrText>
        </w:r>
        <w:r>
          <w:fldChar w:fldCharType="separate"/>
        </w:r>
        <w:r>
          <w:rPr>
            <w:noProof/>
          </w:rPr>
          <w:t>3</w:t>
        </w:r>
        <w:r>
          <w:fldChar w:fldCharType="end"/>
        </w:r>
      </w:p>
    </w:sdtContent>
  </w:sdt>
  <w:p w:rsidR="00955857" w:rsidRDefault="00955857">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857" w:rsidRDefault="00955857">
    <w:pPr>
      <w:pStyle w:val="Cabealho"/>
      <w:jc w:val="right"/>
    </w:pPr>
    <w:proofErr w:type="gramStart"/>
    <w:r>
      <w:t>6</w:t>
    </w:r>
    <w:proofErr w:type="gramEnd"/>
  </w:p>
  <w:p w:rsidR="00955857" w:rsidRDefault="00955857">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955857" w:rsidRDefault="00955857">
        <w:pPr>
          <w:pStyle w:val="Cabealho"/>
          <w:jc w:val="right"/>
        </w:pPr>
        <w:proofErr w:type="gramStart"/>
        <w:r>
          <w:t>8</w:t>
        </w:r>
        <w:proofErr w:type="gramEnd"/>
      </w:p>
      <w:p w:rsidR="00955857" w:rsidRDefault="00955857">
        <w:pPr>
          <w:pStyle w:val="Cabealho"/>
          <w:jc w:val="right"/>
        </w:pPr>
      </w:p>
      <w:p w:rsidR="00955857" w:rsidRDefault="00955857">
        <w:pPr>
          <w:pStyle w:val="Cabealho"/>
          <w:jc w:val="right"/>
        </w:pPr>
      </w:p>
    </w:sdtContent>
  </w:sdt>
  <w:p w:rsidR="00955857" w:rsidRDefault="00955857">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955857" w:rsidRDefault="00955857">
        <w:pPr>
          <w:pStyle w:val="Cabealho"/>
          <w:jc w:val="right"/>
        </w:pPr>
        <w:proofErr w:type="gramStart"/>
        <w:r>
          <w:t>9</w:t>
        </w:r>
        <w:proofErr w:type="gramEnd"/>
      </w:p>
      <w:p w:rsidR="00955857" w:rsidRDefault="00955857">
        <w:pPr>
          <w:pStyle w:val="Cabealho"/>
          <w:jc w:val="right"/>
        </w:pPr>
      </w:p>
      <w:p w:rsidR="00955857" w:rsidRDefault="00955857">
        <w:pPr>
          <w:pStyle w:val="Cabealho"/>
          <w:jc w:val="right"/>
        </w:pPr>
      </w:p>
    </w:sdtContent>
  </w:sdt>
  <w:p w:rsidR="00955857" w:rsidRDefault="00955857">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955857" w:rsidRDefault="00955857">
        <w:pPr>
          <w:pStyle w:val="Cabealho"/>
          <w:jc w:val="right"/>
        </w:pPr>
        <w:r>
          <w:t>10</w:t>
        </w:r>
      </w:p>
      <w:p w:rsidR="00955857" w:rsidRDefault="00955857">
        <w:pPr>
          <w:pStyle w:val="Cabealho"/>
          <w:jc w:val="right"/>
        </w:pPr>
      </w:p>
      <w:p w:rsidR="00955857" w:rsidRDefault="00955857">
        <w:pPr>
          <w:pStyle w:val="Cabealho"/>
          <w:jc w:val="right"/>
        </w:pPr>
      </w:p>
    </w:sdtContent>
  </w:sdt>
  <w:p w:rsidR="00955857" w:rsidRDefault="00955857">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955857" w:rsidRDefault="00955857">
        <w:pPr>
          <w:pStyle w:val="Cabealho"/>
          <w:jc w:val="right"/>
        </w:pPr>
        <w:r>
          <w:t>11</w:t>
        </w:r>
      </w:p>
      <w:p w:rsidR="00955857" w:rsidRDefault="00955857">
        <w:pPr>
          <w:pStyle w:val="Cabealho"/>
          <w:jc w:val="right"/>
        </w:pPr>
      </w:p>
      <w:p w:rsidR="00955857" w:rsidRDefault="00955857">
        <w:pPr>
          <w:pStyle w:val="Cabealho"/>
          <w:jc w:val="right"/>
        </w:pPr>
      </w:p>
    </w:sdtContent>
  </w:sdt>
  <w:p w:rsidR="00955857" w:rsidRDefault="00955857">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857" w:rsidRDefault="00955857">
    <w:pPr>
      <w:pStyle w:val="Cabealho"/>
      <w:jc w:val="right"/>
    </w:pPr>
    <w:r>
      <w:t>13</w:t>
    </w:r>
  </w:p>
  <w:p w:rsidR="00955857" w:rsidRDefault="0095585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5"/>
  </w:num>
  <w:num w:numId="14">
    <w:abstractNumId w:val="13"/>
  </w:num>
  <w:num w:numId="15">
    <w:abstractNumId w:val="9"/>
  </w:num>
  <w:num w:numId="16">
    <w:abstractNumId w:val="6"/>
  </w:num>
  <w:num w:numId="17">
    <w:abstractNumId w:val="2"/>
  </w:num>
  <w:num w:numId="18">
    <w:abstractNumId w:val="1"/>
  </w:num>
  <w:num w:numId="19">
    <w:abstractNumId w:val="8"/>
  </w:num>
  <w:num w:numId="20">
    <w:abstractNumId w:val="4"/>
  </w:num>
  <w:num w:numId="21">
    <w:abstractNumId w:val="16"/>
  </w:num>
  <w:num w:numId="22">
    <w:abstractNumId w:val="10"/>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2283"/>
    <w:rsid w:val="00023D54"/>
    <w:rsid w:val="00034532"/>
    <w:rsid w:val="0004110D"/>
    <w:rsid w:val="000415D3"/>
    <w:rsid w:val="000525C7"/>
    <w:rsid w:val="00055DB1"/>
    <w:rsid w:val="000654D6"/>
    <w:rsid w:val="00065D53"/>
    <w:rsid w:val="0007332C"/>
    <w:rsid w:val="0008773F"/>
    <w:rsid w:val="000A548F"/>
    <w:rsid w:val="000B1FF3"/>
    <w:rsid w:val="000B3F8C"/>
    <w:rsid w:val="000B76AA"/>
    <w:rsid w:val="000C1C87"/>
    <w:rsid w:val="000E7792"/>
    <w:rsid w:val="000F132F"/>
    <w:rsid w:val="000F5460"/>
    <w:rsid w:val="00100951"/>
    <w:rsid w:val="00125ACE"/>
    <w:rsid w:val="00131D0B"/>
    <w:rsid w:val="00146659"/>
    <w:rsid w:val="0015418B"/>
    <w:rsid w:val="00180C22"/>
    <w:rsid w:val="001A44BB"/>
    <w:rsid w:val="001A479B"/>
    <w:rsid w:val="001A51C1"/>
    <w:rsid w:val="001B45A5"/>
    <w:rsid w:val="001B7DB8"/>
    <w:rsid w:val="001E25C1"/>
    <w:rsid w:val="001E460C"/>
    <w:rsid w:val="001F173F"/>
    <w:rsid w:val="001F3616"/>
    <w:rsid w:val="001F50FE"/>
    <w:rsid w:val="00204F99"/>
    <w:rsid w:val="00220E51"/>
    <w:rsid w:val="00244E46"/>
    <w:rsid w:val="00245AD2"/>
    <w:rsid w:val="00267224"/>
    <w:rsid w:val="00291AFA"/>
    <w:rsid w:val="00295BBD"/>
    <w:rsid w:val="002A2800"/>
    <w:rsid w:val="002B7438"/>
    <w:rsid w:val="002D08C4"/>
    <w:rsid w:val="002D1BA5"/>
    <w:rsid w:val="002D57FE"/>
    <w:rsid w:val="002E6288"/>
    <w:rsid w:val="002E7BAC"/>
    <w:rsid w:val="002F3149"/>
    <w:rsid w:val="002F6540"/>
    <w:rsid w:val="002F6E0A"/>
    <w:rsid w:val="00302F29"/>
    <w:rsid w:val="00367256"/>
    <w:rsid w:val="00371C36"/>
    <w:rsid w:val="00376DD8"/>
    <w:rsid w:val="00383789"/>
    <w:rsid w:val="00392E27"/>
    <w:rsid w:val="003946DD"/>
    <w:rsid w:val="003C3937"/>
    <w:rsid w:val="003C3D4E"/>
    <w:rsid w:val="003F0506"/>
    <w:rsid w:val="003F45F6"/>
    <w:rsid w:val="003F67F1"/>
    <w:rsid w:val="003F7A09"/>
    <w:rsid w:val="00404C66"/>
    <w:rsid w:val="00410DA4"/>
    <w:rsid w:val="00442310"/>
    <w:rsid w:val="00445B33"/>
    <w:rsid w:val="00454223"/>
    <w:rsid w:val="004711A3"/>
    <w:rsid w:val="0047699E"/>
    <w:rsid w:val="00487543"/>
    <w:rsid w:val="00493392"/>
    <w:rsid w:val="004A3900"/>
    <w:rsid w:val="004B0F34"/>
    <w:rsid w:val="004B7008"/>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90FFC"/>
    <w:rsid w:val="005A0706"/>
    <w:rsid w:val="005B35AB"/>
    <w:rsid w:val="005C7971"/>
    <w:rsid w:val="005E43D2"/>
    <w:rsid w:val="005E517C"/>
    <w:rsid w:val="005F737D"/>
    <w:rsid w:val="00600F00"/>
    <w:rsid w:val="006043A8"/>
    <w:rsid w:val="00607273"/>
    <w:rsid w:val="006132C4"/>
    <w:rsid w:val="0061388C"/>
    <w:rsid w:val="00615331"/>
    <w:rsid w:val="00632F1A"/>
    <w:rsid w:val="006362E4"/>
    <w:rsid w:val="00640128"/>
    <w:rsid w:val="00640428"/>
    <w:rsid w:val="00651F94"/>
    <w:rsid w:val="00655303"/>
    <w:rsid w:val="00660ECF"/>
    <w:rsid w:val="0066288A"/>
    <w:rsid w:val="00672189"/>
    <w:rsid w:val="00690D44"/>
    <w:rsid w:val="006B01C1"/>
    <w:rsid w:val="006D51C9"/>
    <w:rsid w:val="006D67E7"/>
    <w:rsid w:val="006F2D24"/>
    <w:rsid w:val="006F59E5"/>
    <w:rsid w:val="00704E37"/>
    <w:rsid w:val="0071586E"/>
    <w:rsid w:val="00735A8B"/>
    <w:rsid w:val="00744CEB"/>
    <w:rsid w:val="00752585"/>
    <w:rsid w:val="0076644A"/>
    <w:rsid w:val="00766FDD"/>
    <w:rsid w:val="00776BBE"/>
    <w:rsid w:val="00791465"/>
    <w:rsid w:val="007927BB"/>
    <w:rsid w:val="007A1165"/>
    <w:rsid w:val="007A25DF"/>
    <w:rsid w:val="007C6A8A"/>
    <w:rsid w:val="007D0E4B"/>
    <w:rsid w:val="007E0991"/>
    <w:rsid w:val="007E5FD2"/>
    <w:rsid w:val="008163B7"/>
    <w:rsid w:val="00816F65"/>
    <w:rsid w:val="00820DF0"/>
    <w:rsid w:val="00820E0F"/>
    <w:rsid w:val="00822B88"/>
    <w:rsid w:val="008309A6"/>
    <w:rsid w:val="0084382D"/>
    <w:rsid w:val="00865D57"/>
    <w:rsid w:val="00870D04"/>
    <w:rsid w:val="00871326"/>
    <w:rsid w:val="008864B1"/>
    <w:rsid w:val="00887E23"/>
    <w:rsid w:val="008A3D30"/>
    <w:rsid w:val="008B1CD2"/>
    <w:rsid w:val="008B64C9"/>
    <w:rsid w:val="008C03D2"/>
    <w:rsid w:val="008C5BCA"/>
    <w:rsid w:val="008D27A7"/>
    <w:rsid w:val="008D5A9C"/>
    <w:rsid w:val="008F1940"/>
    <w:rsid w:val="008F66A7"/>
    <w:rsid w:val="00902037"/>
    <w:rsid w:val="00904B53"/>
    <w:rsid w:val="009052A4"/>
    <w:rsid w:val="00924494"/>
    <w:rsid w:val="00933DB5"/>
    <w:rsid w:val="009366CC"/>
    <w:rsid w:val="00936AFD"/>
    <w:rsid w:val="00947C9B"/>
    <w:rsid w:val="00954B54"/>
    <w:rsid w:val="009553DB"/>
    <w:rsid w:val="00955857"/>
    <w:rsid w:val="009652A2"/>
    <w:rsid w:val="009A0493"/>
    <w:rsid w:val="009A4F8A"/>
    <w:rsid w:val="009B0D6A"/>
    <w:rsid w:val="009C330D"/>
    <w:rsid w:val="009C33D5"/>
    <w:rsid w:val="009C74DC"/>
    <w:rsid w:val="009D525E"/>
    <w:rsid w:val="009E10A0"/>
    <w:rsid w:val="009E186F"/>
    <w:rsid w:val="009E7D3E"/>
    <w:rsid w:val="00A51F6D"/>
    <w:rsid w:val="00A53221"/>
    <w:rsid w:val="00A55BE1"/>
    <w:rsid w:val="00A725EA"/>
    <w:rsid w:val="00A72C97"/>
    <w:rsid w:val="00A72D60"/>
    <w:rsid w:val="00A81229"/>
    <w:rsid w:val="00A85CD3"/>
    <w:rsid w:val="00A93665"/>
    <w:rsid w:val="00A94B5D"/>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75196"/>
    <w:rsid w:val="00B907C2"/>
    <w:rsid w:val="00B95822"/>
    <w:rsid w:val="00B959F0"/>
    <w:rsid w:val="00BC2016"/>
    <w:rsid w:val="00BC23C6"/>
    <w:rsid w:val="00BC6825"/>
    <w:rsid w:val="00BC7E9F"/>
    <w:rsid w:val="00BD0FCD"/>
    <w:rsid w:val="00BD63D0"/>
    <w:rsid w:val="00BE0E78"/>
    <w:rsid w:val="00BE675E"/>
    <w:rsid w:val="00C01902"/>
    <w:rsid w:val="00C1180F"/>
    <w:rsid w:val="00C14258"/>
    <w:rsid w:val="00C26153"/>
    <w:rsid w:val="00C30279"/>
    <w:rsid w:val="00C34C27"/>
    <w:rsid w:val="00C45935"/>
    <w:rsid w:val="00C53E7F"/>
    <w:rsid w:val="00C56394"/>
    <w:rsid w:val="00C60E5D"/>
    <w:rsid w:val="00C62763"/>
    <w:rsid w:val="00C63AAE"/>
    <w:rsid w:val="00C70457"/>
    <w:rsid w:val="00C747A4"/>
    <w:rsid w:val="00C74A54"/>
    <w:rsid w:val="00C87B1B"/>
    <w:rsid w:val="00C94C70"/>
    <w:rsid w:val="00C96980"/>
    <w:rsid w:val="00C97357"/>
    <w:rsid w:val="00CA1FAB"/>
    <w:rsid w:val="00CA2B22"/>
    <w:rsid w:val="00CB19F6"/>
    <w:rsid w:val="00CB7DA5"/>
    <w:rsid w:val="00CC6C71"/>
    <w:rsid w:val="00CE3D8A"/>
    <w:rsid w:val="00CF4804"/>
    <w:rsid w:val="00CF536D"/>
    <w:rsid w:val="00D03450"/>
    <w:rsid w:val="00D158EE"/>
    <w:rsid w:val="00D23B52"/>
    <w:rsid w:val="00D240DF"/>
    <w:rsid w:val="00D30DE3"/>
    <w:rsid w:val="00D357BA"/>
    <w:rsid w:val="00D36678"/>
    <w:rsid w:val="00D45AD2"/>
    <w:rsid w:val="00D5599C"/>
    <w:rsid w:val="00D60BFE"/>
    <w:rsid w:val="00D84A01"/>
    <w:rsid w:val="00D92D9A"/>
    <w:rsid w:val="00DA1437"/>
    <w:rsid w:val="00DA55E7"/>
    <w:rsid w:val="00DB2856"/>
    <w:rsid w:val="00DD0FA4"/>
    <w:rsid w:val="00DD7BAB"/>
    <w:rsid w:val="00E02F7A"/>
    <w:rsid w:val="00E04A68"/>
    <w:rsid w:val="00E06883"/>
    <w:rsid w:val="00E23E8A"/>
    <w:rsid w:val="00E31FCA"/>
    <w:rsid w:val="00E352A9"/>
    <w:rsid w:val="00E374CB"/>
    <w:rsid w:val="00E51B86"/>
    <w:rsid w:val="00E56546"/>
    <w:rsid w:val="00E64081"/>
    <w:rsid w:val="00E70E71"/>
    <w:rsid w:val="00E71E75"/>
    <w:rsid w:val="00E72272"/>
    <w:rsid w:val="00E81C64"/>
    <w:rsid w:val="00E82E26"/>
    <w:rsid w:val="00E843C3"/>
    <w:rsid w:val="00E91567"/>
    <w:rsid w:val="00E95656"/>
    <w:rsid w:val="00E9666F"/>
    <w:rsid w:val="00EA6316"/>
    <w:rsid w:val="00EB452D"/>
    <w:rsid w:val="00EB6A63"/>
    <w:rsid w:val="00EE0A49"/>
    <w:rsid w:val="00EF436A"/>
    <w:rsid w:val="00F010F9"/>
    <w:rsid w:val="00F06E11"/>
    <w:rsid w:val="00F11E80"/>
    <w:rsid w:val="00F12E52"/>
    <w:rsid w:val="00F14625"/>
    <w:rsid w:val="00F22CF5"/>
    <w:rsid w:val="00F323DF"/>
    <w:rsid w:val="00F338D6"/>
    <w:rsid w:val="00F34920"/>
    <w:rsid w:val="00F47484"/>
    <w:rsid w:val="00F51DF3"/>
    <w:rsid w:val="00F52144"/>
    <w:rsid w:val="00F6135C"/>
    <w:rsid w:val="00F63A85"/>
    <w:rsid w:val="00F6598A"/>
    <w:rsid w:val="00F711CF"/>
    <w:rsid w:val="00F73210"/>
    <w:rsid w:val="00F94A61"/>
    <w:rsid w:val="00F96C2F"/>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4.xml"/><Relationship Id="rId58"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8.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B6C4ED-131C-4F0F-883D-224B9ACEF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1239</TotalTime>
  <Pages>45</Pages>
  <Words>7699</Words>
  <Characters>41580</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49181</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71</cp:revision>
  <cp:lastPrinted>2016-09-19T16:21:00Z</cp:lastPrinted>
  <dcterms:created xsi:type="dcterms:W3CDTF">2016-07-13T23:37:00Z</dcterms:created>
  <dcterms:modified xsi:type="dcterms:W3CDTF">2016-10-17T15:58:00Z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